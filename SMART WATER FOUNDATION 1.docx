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7030" w:type="dxa"/>
        <w:tblInd w:w="-720" w:type="dxa"/>
        <w:tblLayout w:type="fixed"/>
        <w:tblCellMar>
          <w:left w:w="115" w:type="dxa"/>
          <w:right w:w="115" w:type="dxa"/>
        </w:tblCellMar>
        <w:tblLook w:val="0600" w:firstRow="0" w:lastRow="0" w:firstColumn="0" w:lastColumn="0" w:noHBand="1" w:noVBand="1"/>
      </w:tblPr>
      <w:tblGrid>
        <w:gridCol w:w="423"/>
        <w:gridCol w:w="6607"/>
      </w:tblGrid>
      <w:tr w:rsidR="00265D5F" w:rsidTr="00265D5F">
        <w:trPr>
          <w:trHeight w:val="2112"/>
        </w:trPr>
        <w:tc>
          <w:tcPr>
            <w:tcW w:w="423" w:type="dxa"/>
            <w:vMerge w:val="restart"/>
            <w:tcBorders>
              <w:bottom w:val="nil"/>
            </w:tcBorders>
          </w:tcPr>
          <w:p w:rsidR="00265D5F" w:rsidRPr="0056708E" w:rsidRDefault="00265D5F" w:rsidP="00590471">
            <w:pPr>
              <w:pStyle w:val="BodyText"/>
              <w:kinsoku w:val="0"/>
              <w:overflowPunct w:val="0"/>
              <w:rPr>
                <w:rFonts w:ascii="Times New Roman" w:hAnsi="Times New Roman"/>
                <w:color w:val="0072C7" w:themeColor="accent2"/>
              </w:rPr>
            </w:pPr>
          </w:p>
        </w:tc>
        <w:tc>
          <w:tcPr>
            <w:tcW w:w="6607" w:type="dxa"/>
            <w:tcBorders>
              <w:bottom w:val="nil"/>
            </w:tcBorders>
          </w:tcPr>
          <w:p w:rsidR="00265D5F" w:rsidRPr="00265D5F" w:rsidRDefault="00265D5F" w:rsidP="00310F17">
            <w:pPr>
              <w:pStyle w:val="Title"/>
              <w:rPr>
                <w:rFonts w:ascii="Algerian" w:hAnsi="Algerian"/>
                <w:sz w:val="96"/>
                <w:szCs w:val="96"/>
              </w:rPr>
            </w:pPr>
            <w:r w:rsidRPr="00265D5F">
              <w:rPr>
                <w:rFonts w:ascii="Algerian" w:hAnsi="Algerian"/>
                <w:sz w:val="96"/>
                <w:szCs w:val="96"/>
              </w:rPr>
              <w:t>SMART WATER FOUNDATION</w:t>
            </w:r>
          </w:p>
        </w:tc>
      </w:tr>
      <w:tr w:rsidR="00265D5F" w:rsidTr="00265D5F">
        <w:trPr>
          <w:trHeight w:val="1589"/>
        </w:trPr>
        <w:tc>
          <w:tcPr>
            <w:tcW w:w="423" w:type="dxa"/>
            <w:vMerge/>
            <w:tcBorders>
              <w:bottom w:val="nil"/>
            </w:tcBorders>
          </w:tcPr>
          <w:p w:rsidR="00265D5F" w:rsidRDefault="00265D5F" w:rsidP="00590471">
            <w:pPr>
              <w:pStyle w:val="BodyText"/>
              <w:kinsoku w:val="0"/>
              <w:overflowPunct w:val="0"/>
              <w:rPr>
                <w:rFonts w:ascii="Times New Roman" w:hAnsi="Times New Roman"/>
              </w:rPr>
            </w:pPr>
          </w:p>
        </w:tc>
        <w:tc>
          <w:tcPr>
            <w:tcW w:w="6607" w:type="dxa"/>
            <w:vMerge w:val="restart"/>
            <w:tcBorders>
              <w:bottom w:val="nil"/>
            </w:tcBorders>
            <w:vAlign w:val="bottom"/>
          </w:tcPr>
          <w:p w:rsidR="00265D5F" w:rsidRDefault="00265D5F" w:rsidP="00265D5F">
            <w:pPr>
              <w:spacing w:after="604"/>
              <w:ind w:left="-5"/>
            </w:pPr>
            <w:r>
              <w:t>Smart Water Fountain</w:t>
            </w:r>
          </w:p>
          <w:p w:rsidR="00265D5F" w:rsidRDefault="00265D5F" w:rsidP="00265D5F">
            <w:pPr>
              <w:spacing w:after="604"/>
              <w:ind w:left="-5"/>
            </w:pPr>
            <w:r>
              <w:t>IOT</w:t>
            </w:r>
          </w:p>
          <w:p w:rsidR="00265D5F" w:rsidRDefault="00265D5F" w:rsidP="00265D5F">
            <w:pPr>
              <w:spacing w:after="604"/>
              <w:ind w:left="-5"/>
            </w:pPr>
            <w:r>
              <w:t>Problem Statement:</w:t>
            </w:r>
          </w:p>
          <w:p w:rsidR="00265D5F" w:rsidRDefault="00265D5F" w:rsidP="00265D5F">
            <w:pPr>
              <w:spacing w:after="604"/>
              <w:ind w:left="-5"/>
            </w:pPr>
            <w:r>
              <w:t>Lack of efficient monitoring and control systems for water fountains.</w:t>
            </w:r>
          </w:p>
          <w:p w:rsidR="00265D5F" w:rsidRDefault="00265D5F" w:rsidP="00265D5F">
            <w:pPr>
              <w:spacing w:after="604"/>
              <w:ind w:left="-5"/>
            </w:pPr>
            <w:r>
              <w:t>Problem Definition:</w:t>
            </w:r>
          </w:p>
          <w:p w:rsidR="00265D5F" w:rsidRDefault="00265D5F" w:rsidP="00265D5F">
            <w:pPr>
              <w:spacing w:after="604"/>
              <w:ind w:left="-5"/>
            </w:pPr>
            <w:r>
              <w:t xml:space="preserve">Traditional water fountains lack intelligent features, making it difficult to manage their performance, water consumption, and maintenance. With the advancement of IoT technologies, there is a need for a </w:t>
            </w:r>
            <w:r>
              <w:lastRenderedPageBreak/>
              <w:t>standalone device equipped with IoT capabilities to monitor and control water fountains efficiently.</w:t>
            </w:r>
          </w:p>
          <w:p w:rsidR="00265D5F" w:rsidRDefault="00265D5F" w:rsidP="00265D5F">
            <w:pPr>
              <w:spacing w:after="604"/>
              <w:ind w:left="-5"/>
            </w:pPr>
            <w:r>
              <w:t>Design Thinking:</w:t>
            </w:r>
          </w:p>
          <w:p w:rsidR="00265D5F" w:rsidRDefault="00265D5F" w:rsidP="00265D5F">
            <w:pPr>
              <w:spacing w:after="604"/>
              <w:ind w:left="-5"/>
            </w:pPr>
            <w:r>
              <w:t>Related Work</w:t>
            </w:r>
          </w:p>
          <w:p w:rsidR="00265D5F" w:rsidRDefault="00265D5F" w:rsidP="00265D5F">
            <w:pPr>
              <w:spacing w:after="604"/>
              <w:ind w:left="-5"/>
            </w:pPr>
            <w:r>
              <w:t>In recent years, there have been several notable projects and technologies related to smart water management systems and IoT-based devices. These initiatives have laid the foundation for the development of smart water fountains. Here are a few relevant examples:</w:t>
            </w:r>
          </w:p>
          <w:p w:rsidR="00265D5F" w:rsidRDefault="00265D5F" w:rsidP="00265D5F">
            <w:pPr>
              <w:spacing w:after="604"/>
              <w:ind w:left="-5"/>
            </w:pPr>
            <w:r>
              <w:t>Smart Irrigation Systems: Smart irrigation systems have been widely adopted in agriculture to optimize water usage. These systems utilize IoT sensors to collect data on soil moisture, weather conditions, and plant requirements. By analyzing this data, the irrigation systems can deliver precise amounts of water, reducing waste and ensuring optimal plant growth.</w:t>
            </w:r>
          </w:p>
          <w:p w:rsidR="00265D5F" w:rsidRDefault="00265D5F" w:rsidP="00265D5F">
            <w:pPr>
              <w:spacing w:after="604"/>
              <w:ind w:left="-5"/>
            </w:pPr>
            <w:r>
              <w:t>Smart City Water Management: Many cities have implemented IoT-based water management systems to address water scarcity and improve resource efficiency. These systems monitor water distribution networks, detect leaks in pipelines, and optimize water usage in various municipal applications. The knowledge and experience gained from these projects can be applied to the design of smart water fountains.</w:t>
            </w:r>
          </w:p>
          <w:p w:rsidR="00265D5F" w:rsidRDefault="00265D5F" w:rsidP="00265D5F">
            <w:pPr>
              <w:spacing w:after="604"/>
              <w:ind w:left="-5"/>
            </w:pPr>
            <w:r>
              <w:t xml:space="preserve">Water Quality Monitoring: IoT technologies have been employed in water quality monitoring systems to ensure the safety and purity of water sources. These systems utilize sensors to measure parameters such as pH levels, turbidity, and chemical contaminants. By integrating </w:t>
            </w:r>
            <w:r>
              <w:lastRenderedPageBreak/>
              <w:t>similar sensors into smart water fountains, it becomes possible to monitor and maintain the quality of the water being used.</w:t>
            </w:r>
          </w:p>
          <w:p w:rsidR="00265D5F" w:rsidRDefault="00265D5F" w:rsidP="00265D5F">
            <w:pPr>
              <w:spacing w:after="604"/>
              <w:ind w:left="-5"/>
            </w:pPr>
            <w:r>
              <w:t>Smart Home Automation: The concept of smart homes has gained popularity, with IoT devices being used to automate various household tasks. Smart home automation systems can be extended to include water fountains, allowing users to control fountain settings, water flow, and lighting through voice commands or mobile applications. Integration with existing smart home ecosystems can enhance the user experience.</w:t>
            </w:r>
          </w:p>
          <w:p w:rsidR="00265D5F" w:rsidRDefault="00265D5F" w:rsidP="00265D5F">
            <w:pPr>
              <w:ind w:left="-5"/>
            </w:pPr>
            <w:r>
              <w:t>By studying and drawing insights from these related works, we can leverage their technological advancements, design principles, and best practices to develop an efficient and intelligent smart water fountain system.</w:t>
            </w:r>
          </w:p>
          <w:p w:rsidR="00265D5F" w:rsidRDefault="00265D5F" w:rsidP="00265D5F">
            <w:pPr>
              <w:spacing w:after="604"/>
              <w:ind w:left="-5"/>
            </w:pPr>
            <w:r>
              <w:t>Approach:</w:t>
            </w:r>
          </w:p>
          <w:p w:rsidR="00265D5F" w:rsidRDefault="00265D5F" w:rsidP="00265D5F">
            <w:pPr>
              <w:spacing w:after="604"/>
              <w:ind w:left="-5"/>
            </w:pPr>
            <w:r>
              <w:t>This section discusses the design and implementation of a smart water fountain. It includes the selection of appropriate IoT sensors and actuators, integration of these components into a standalone device, and the incorporation of machine learning algorithms for optimization.</w:t>
            </w:r>
          </w:p>
          <w:p w:rsidR="00265D5F" w:rsidRDefault="00265D5F" w:rsidP="00265D5F">
            <w:pPr>
              <w:ind w:left="-5"/>
            </w:pPr>
            <w:r>
              <w:t>System Overview:</w:t>
            </w:r>
          </w:p>
          <w:p w:rsidR="00265D5F" w:rsidRDefault="00265D5F" w:rsidP="00265D5F">
            <w:pPr>
              <w:ind w:left="-5"/>
            </w:pPr>
            <w:r>
              <w:t xml:space="preserve">                      +-----------------+</w:t>
            </w:r>
          </w:p>
          <w:p w:rsidR="00265D5F" w:rsidRDefault="00265D5F" w:rsidP="00265D5F">
            <w:pPr>
              <w:ind w:left="-5"/>
            </w:pPr>
            <w:r>
              <w:t xml:space="preserve">                     | User Interface|</w:t>
            </w:r>
          </w:p>
          <w:p w:rsidR="00265D5F" w:rsidRDefault="00265D5F" w:rsidP="00265D5F">
            <w:pPr>
              <w:ind w:left="-5"/>
            </w:pPr>
            <w:r>
              <w:t xml:space="preserve">                     +--------+--------+</w:t>
            </w:r>
          </w:p>
          <w:p w:rsidR="00265D5F" w:rsidRDefault="00265D5F" w:rsidP="00265D5F">
            <w:pPr>
              <w:ind w:left="-5"/>
            </w:pPr>
            <w:r>
              <w:t xml:space="preserve">                                   |</w:t>
            </w:r>
          </w:p>
          <w:p w:rsidR="00265D5F" w:rsidRDefault="00265D5F" w:rsidP="00265D5F">
            <w:pPr>
              <w:ind w:left="-5"/>
            </w:pPr>
            <w:r>
              <w:t xml:space="preserve">                     +--------v--------+</w:t>
            </w:r>
          </w:p>
          <w:p w:rsidR="00265D5F" w:rsidRDefault="00265D5F" w:rsidP="00265D5F">
            <w:pPr>
              <w:ind w:left="-5"/>
            </w:pPr>
            <w:r>
              <w:t xml:space="preserve">                     |Central Control  |</w:t>
            </w:r>
          </w:p>
          <w:p w:rsidR="00265D5F" w:rsidRDefault="00265D5F" w:rsidP="00265D5F">
            <w:pPr>
              <w:ind w:left="-5"/>
            </w:pPr>
            <w:r>
              <w:t xml:space="preserve">                     |      Unit              |</w:t>
            </w:r>
          </w:p>
          <w:p w:rsidR="00265D5F" w:rsidRDefault="00265D5F" w:rsidP="00265D5F">
            <w:pPr>
              <w:ind w:left="-5"/>
            </w:pPr>
            <w:r>
              <w:t xml:space="preserve">                     +--------+--------+</w:t>
            </w:r>
          </w:p>
          <w:p w:rsidR="00265D5F" w:rsidRDefault="00265D5F" w:rsidP="00265D5F">
            <w:pPr>
              <w:ind w:left="-5"/>
            </w:pPr>
            <w:r>
              <w:t xml:space="preserve">                              |</w:t>
            </w:r>
          </w:p>
          <w:p w:rsidR="00265D5F" w:rsidRDefault="00265D5F" w:rsidP="00265D5F">
            <w:pPr>
              <w:ind w:left="-5"/>
            </w:pPr>
            <w:r>
              <w:lastRenderedPageBreak/>
              <w:t xml:space="preserve">                              |</w:t>
            </w:r>
          </w:p>
          <w:p w:rsidR="00265D5F" w:rsidRDefault="00265D5F" w:rsidP="00265D5F">
            <w:pPr>
              <w:ind w:left="-5"/>
            </w:pPr>
            <w:r>
              <w:t xml:space="preserve">              +---------------v-----------------+</w:t>
            </w:r>
          </w:p>
          <w:p w:rsidR="00265D5F" w:rsidRDefault="00265D5F" w:rsidP="00265D5F">
            <w:pPr>
              <w:ind w:left="-5"/>
            </w:pPr>
            <w:r>
              <w:t xml:space="preserve">              |                                                |</w:t>
            </w:r>
          </w:p>
          <w:p w:rsidR="00265D5F" w:rsidRDefault="00265D5F" w:rsidP="00265D5F">
            <w:pPr>
              <w:ind w:left="-5"/>
            </w:pPr>
            <w:r>
              <w:t xml:space="preserve">              |     Smart Water Fountain    |</w:t>
            </w:r>
          </w:p>
          <w:p w:rsidR="00265D5F" w:rsidRDefault="00265D5F" w:rsidP="00265D5F">
            <w:pPr>
              <w:ind w:left="-5"/>
            </w:pPr>
            <w:r>
              <w:t xml:space="preserve">              |                                                |</w:t>
            </w:r>
          </w:p>
          <w:p w:rsidR="00265D5F" w:rsidRDefault="00265D5F" w:rsidP="00265D5F">
            <w:pPr>
              <w:ind w:left="-5"/>
            </w:pPr>
            <w:r>
              <w:t xml:space="preserve">              +---------------+-----------------+</w:t>
            </w:r>
          </w:p>
          <w:p w:rsidR="00265D5F" w:rsidRDefault="00265D5F" w:rsidP="00265D5F">
            <w:pPr>
              <w:ind w:left="-5"/>
            </w:pPr>
            <w:r>
              <w:t xml:space="preserve">                              |</w:t>
            </w:r>
          </w:p>
          <w:p w:rsidR="00265D5F" w:rsidRDefault="00265D5F" w:rsidP="00265D5F">
            <w:pPr>
              <w:ind w:left="-5"/>
            </w:pPr>
            <w:r>
              <w:t xml:space="preserve">                              |</w:t>
            </w:r>
          </w:p>
          <w:p w:rsidR="00265D5F" w:rsidRDefault="00265D5F" w:rsidP="00265D5F">
            <w:pPr>
              <w:ind w:left="-5"/>
            </w:pPr>
            <w:r>
              <w:t xml:space="preserve">          +-------------------v-------------------+</w:t>
            </w:r>
          </w:p>
          <w:p w:rsidR="00265D5F" w:rsidRDefault="00265D5F" w:rsidP="00265D5F">
            <w:pPr>
              <w:ind w:left="-5"/>
            </w:pPr>
            <w:r>
              <w:t xml:space="preserve">          |                                                           |</w:t>
            </w:r>
          </w:p>
          <w:p w:rsidR="00265D5F" w:rsidRDefault="00265D5F" w:rsidP="00265D5F">
            <w:pPr>
              <w:ind w:left="-5"/>
            </w:pPr>
            <w:r>
              <w:t xml:space="preserve">          |          IoT Sensors and Actuators   |</w:t>
            </w:r>
          </w:p>
          <w:p w:rsidR="00265D5F" w:rsidRDefault="00265D5F" w:rsidP="00265D5F">
            <w:pPr>
              <w:ind w:left="-5"/>
            </w:pPr>
            <w:r>
              <w:t xml:space="preserve">          |                                                           |</w:t>
            </w:r>
          </w:p>
          <w:p w:rsidR="00265D5F" w:rsidRDefault="00265D5F" w:rsidP="00265D5F">
            <w:pPr>
              <w:ind w:left="-5"/>
            </w:pPr>
            <w:r>
              <w:t xml:space="preserve">          +-------------------+-------------------+</w:t>
            </w:r>
          </w:p>
          <w:p w:rsidR="00265D5F" w:rsidRDefault="00265D5F" w:rsidP="00265D5F">
            <w:pPr>
              <w:ind w:left="-5"/>
            </w:pPr>
            <w:r>
              <w:t xml:space="preserve">                              |</w:t>
            </w:r>
          </w:p>
          <w:p w:rsidR="00265D5F" w:rsidRDefault="00265D5F" w:rsidP="00265D5F">
            <w:pPr>
              <w:ind w:left="-5"/>
            </w:pPr>
            <w:r>
              <w:t xml:space="preserve">                              |</w:t>
            </w:r>
          </w:p>
          <w:p w:rsidR="00265D5F" w:rsidRDefault="00265D5F" w:rsidP="00265D5F">
            <w:pPr>
              <w:ind w:left="-5"/>
            </w:pPr>
            <w:r>
              <w:t xml:space="preserve">                      +-------v--------+</w:t>
            </w:r>
          </w:p>
          <w:p w:rsidR="00265D5F" w:rsidRDefault="00265D5F" w:rsidP="00265D5F">
            <w:pPr>
              <w:spacing w:after="450" w:line="400" w:lineRule="auto"/>
              <w:ind w:left="-5" w:right="4946"/>
            </w:pPr>
            <w:r>
              <w:t xml:space="preserve">                     | Cloud Database |                       +-----------------+</w:t>
            </w:r>
          </w:p>
          <w:p w:rsidR="00265D5F" w:rsidRDefault="00265D5F" w:rsidP="00265D5F">
            <w:pPr>
              <w:spacing w:after="604"/>
              <w:ind w:left="-5"/>
            </w:pPr>
            <w:r>
              <w:t>The smart water fountain comprises a network of IoT sensors, actuators, and a central control unit. The sensors collect data on water levels, temperature, and other parameters, while the actuators control water flow, lighting, and other fountain features. The central control unit processes the sensor data, communicates with the user interface, and manages the overall operation of the fountain.</w:t>
            </w:r>
          </w:p>
          <w:p w:rsidR="00265D5F" w:rsidRDefault="00265D5F" w:rsidP="00265D5F">
            <w:pPr>
              <w:spacing w:after="604"/>
              <w:ind w:left="-5"/>
            </w:pPr>
            <w:r>
              <w:lastRenderedPageBreak/>
              <w:t>Conclusion:</w:t>
            </w:r>
          </w:p>
          <w:p w:rsidR="00265D5F" w:rsidRDefault="00265D5F" w:rsidP="00265D5F">
            <w:pPr>
              <w:ind w:left="-5"/>
            </w:pPr>
            <w:r>
              <w:t>In conclusion, the development of a smart water fountain using IoT technologies offers numerous benefits, including efficient monitoring, control, and optimization of water consumption. This document highlights the potential of a smart water fountain to revolutionize the management of water fountains, making them more sustainable and environmentally friendly.</w:t>
            </w:r>
          </w:p>
          <w:p w:rsidR="00265D5F" w:rsidRDefault="00265D5F" w:rsidP="00AC6C7E">
            <w:pPr>
              <w:rPr>
                <w:rFonts w:ascii="Algerian" w:hAnsi="Algerian"/>
                <w:sz w:val="24"/>
                <w:szCs w:val="24"/>
              </w:rPr>
            </w:pPr>
          </w:p>
          <w:p w:rsidR="00265D5F" w:rsidRDefault="00265D5F" w:rsidP="00AC6C7E">
            <w:pPr>
              <w:rPr>
                <w:rFonts w:ascii="Algerian" w:hAnsi="Algerian"/>
                <w:sz w:val="24"/>
                <w:szCs w:val="24"/>
              </w:rPr>
            </w:pPr>
          </w:p>
          <w:p w:rsidR="00265D5F" w:rsidRDefault="00265D5F" w:rsidP="00AC6C7E">
            <w:pPr>
              <w:rPr>
                <w:rFonts w:ascii="Algerian" w:hAnsi="Algerian"/>
                <w:sz w:val="24"/>
                <w:szCs w:val="24"/>
              </w:rPr>
            </w:pPr>
          </w:p>
          <w:p w:rsidR="00265D5F" w:rsidRDefault="00265D5F" w:rsidP="00265D5F">
            <w:pPr>
              <w:spacing w:after="640" w:line="240" w:lineRule="auto"/>
              <w:ind w:left="0" w:firstLine="0"/>
              <w:rPr>
                <w:rFonts w:ascii="Times New Roman" w:eastAsia="Times New Roman" w:hAnsi="Times New Roman" w:cs="Times New Roman"/>
              </w:rPr>
            </w:pPr>
            <w:r>
              <w:rPr>
                <w:sz w:val="48"/>
              </w:rPr>
              <w:t>smart water fountain project</w:t>
            </w:r>
            <w:r>
              <w:rPr>
                <w:sz w:val="36"/>
              </w:rPr>
              <w:t>:</w:t>
            </w:r>
          </w:p>
          <w:p w:rsidR="00265D5F" w:rsidRDefault="00265D5F" w:rsidP="00265D5F">
            <w:pPr>
              <w:numPr>
                <w:ilvl w:val="0"/>
                <w:numId w:val="4"/>
              </w:numPr>
              <w:spacing w:after="0" w:line="256" w:lineRule="auto"/>
              <w:ind w:hanging="360"/>
            </w:pPr>
            <w:r>
              <w:rPr>
                <w:sz w:val="28"/>
              </w:rPr>
              <w:t>Project Planning and Requirements Gathering</w:t>
            </w:r>
            <w:r>
              <w:t>:</w:t>
            </w:r>
          </w:p>
          <w:p w:rsidR="00265D5F" w:rsidRDefault="00265D5F" w:rsidP="00265D5F">
            <w:pPr>
              <w:numPr>
                <w:ilvl w:val="1"/>
                <w:numId w:val="4"/>
              </w:numPr>
              <w:spacing w:after="3" w:line="247" w:lineRule="auto"/>
              <w:ind w:hanging="360"/>
            </w:pPr>
            <w:r>
              <w:t>Define the goals of your project, such as promoting water conservation, ensuring water quality, or providing real-time data on water usage.</w:t>
            </w:r>
          </w:p>
          <w:p w:rsidR="00265D5F" w:rsidRDefault="00265D5F" w:rsidP="00265D5F">
            <w:pPr>
              <w:numPr>
                <w:ilvl w:val="1"/>
                <w:numId w:val="4"/>
              </w:numPr>
              <w:spacing w:after="27" w:line="247" w:lineRule="auto"/>
              <w:ind w:hanging="360"/>
            </w:pPr>
            <w:r>
              <w:t>Identify the specific parameters you want to monitor, such as water flow rate, temperature, pH levels, or water volume.</w:t>
            </w:r>
          </w:p>
          <w:p w:rsidR="00265D5F" w:rsidRDefault="00265D5F" w:rsidP="00265D5F">
            <w:pPr>
              <w:numPr>
                <w:ilvl w:val="0"/>
                <w:numId w:val="4"/>
              </w:numPr>
              <w:spacing w:after="0" w:line="256" w:lineRule="auto"/>
              <w:ind w:hanging="360"/>
            </w:pPr>
            <w:r>
              <w:rPr>
                <w:sz w:val="28"/>
              </w:rPr>
              <w:t>Hardware Selection:</w:t>
            </w:r>
          </w:p>
          <w:p w:rsidR="00265D5F" w:rsidRDefault="00265D5F" w:rsidP="00265D5F">
            <w:pPr>
              <w:numPr>
                <w:ilvl w:val="1"/>
                <w:numId w:val="4"/>
              </w:numPr>
              <w:spacing w:after="3" w:line="247" w:lineRule="auto"/>
              <w:ind w:hanging="360"/>
            </w:pPr>
            <w:r>
              <w:t>Choose the necessary IoT hardware components, including flow sensors, temperature sensors, pH sensors, microcontrollers, communication modules, and power sources.</w:t>
            </w:r>
          </w:p>
          <w:p w:rsidR="00265D5F" w:rsidRDefault="00265D5F" w:rsidP="00265D5F">
            <w:pPr>
              <w:numPr>
                <w:ilvl w:val="1"/>
                <w:numId w:val="4"/>
              </w:numPr>
              <w:spacing w:after="27" w:line="247" w:lineRule="auto"/>
              <w:ind w:hanging="360"/>
            </w:pPr>
            <w:r>
              <w:t>Select sensors based on the parameters you plan to monitor, ensuring they are suitable for water applications.</w:t>
            </w:r>
          </w:p>
          <w:p w:rsidR="00265D5F" w:rsidRDefault="00265D5F" w:rsidP="00265D5F">
            <w:pPr>
              <w:numPr>
                <w:ilvl w:val="0"/>
                <w:numId w:val="4"/>
              </w:numPr>
              <w:spacing w:after="0" w:line="256" w:lineRule="auto"/>
              <w:ind w:hanging="360"/>
            </w:pPr>
            <w:r>
              <w:rPr>
                <w:sz w:val="28"/>
              </w:rPr>
              <w:t>IoT Platform Selection:</w:t>
            </w:r>
          </w:p>
          <w:p w:rsidR="00265D5F" w:rsidRDefault="00265D5F" w:rsidP="00265D5F">
            <w:pPr>
              <w:numPr>
                <w:ilvl w:val="1"/>
                <w:numId w:val="4"/>
              </w:numPr>
              <w:spacing w:after="3" w:line="247" w:lineRule="auto"/>
              <w:ind w:hanging="360"/>
            </w:pPr>
            <w:r>
              <w:t>Select an IoT platform or framework to manage data collection, storage, and device management.</w:t>
            </w:r>
          </w:p>
          <w:p w:rsidR="00265D5F" w:rsidRDefault="00265D5F" w:rsidP="00265D5F">
            <w:pPr>
              <w:numPr>
                <w:ilvl w:val="1"/>
                <w:numId w:val="4"/>
              </w:numPr>
              <w:spacing w:after="27" w:line="247" w:lineRule="auto"/>
              <w:ind w:hanging="360"/>
            </w:pPr>
            <w:r>
              <w:t>Consider options like AWS IoT, Google Cloud IoT, Microsoft Azure IoT, or open-source platforms like MQTT.</w:t>
            </w:r>
          </w:p>
          <w:p w:rsidR="00265D5F" w:rsidRDefault="00265D5F" w:rsidP="00265D5F">
            <w:pPr>
              <w:numPr>
                <w:ilvl w:val="0"/>
                <w:numId w:val="4"/>
              </w:numPr>
              <w:spacing w:after="0" w:line="256" w:lineRule="auto"/>
              <w:ind w:hanging="360"/>
            </w:pPr>
            <w:r>
              <w:rPr>
                <w:sz w:val="28"/>
              </w:rPr>
              <w:t>Sensor Deployment:</w:t>
            </w:r>
          </w:p>
          <w:p w:rsidR="00265D5F" w:rsidRDefault="00265D5F" w:rsidP="00265D5F">
            <w:pPr>
              <w:numPr>
                <w:ilvl w:val="1"/>
                <w:numId w:val="4"/>
              </w:numPr>
              <w:spacing w:after="3" w:line="247" w:lineRule="auto"/>
              <w:ind w:hanging="360"/>
            </w:pPr>
            <w:r>
              <w:lastRenderedPageBreak/>
              <w:t>Install sensors in the smart water fountain, considering their placement for accurate monitoring and avoiding interference with the fountain's functionality.</w:t>
            </w:r>
          </w:p>
          <w:p w:rsidR="00265D5F" w:rsidRDefault="00265D5F" w:rsidP="00265D5F">
            <w:pPr>
              <w:numPr>
                <w:ilvl w:val="1"/>
                <w:numId w:val="4"/>
              </w:numPr>
              <w:spacing w:after="26" w:line="247" w:lineRule="auto"/>
              <w:ind w:hanging="360"/>
            </w:pPr>
            <w:r>
              <w:t>Calibrate and configure sensors as needed to ensure accurate data collection.</w:t>
            </w:r>
          </w:p>
          <w:p w:rsidR="00265D5F" w:rsidRDefault="00265D5F" w:rsidP="00265D5F">
            <w:pPr>
              <w:numPr>
                <w:ilvl w:val="0"/>
                <w:numId w:val="4"/>
              </w:numPr>
              <w:spacing w:after="0" w:line="256" w:lineRule="auto"/>
              <w:ind w:hanging="360"/>
            </w:pPr>
            <w:r>
              <w:rPr>
                <w:sz w:val="28"/>
              </w:rPr>
              <w:t>Data Collection and Connectivity</w:t>
            </w:r>
            <w:r>
              <w:t>:</w:t>
            </w:r>
          </w:p>
          <w:p w:rsidR="00265D5F" w:rsidRDefault="00265D5F" w:rsidP="00265D5F">
            <w:pPr>
              <w:numPr>
                <w:ilvl w:val="1"/>
                <w:numId w:val="4"/>
              </w:numPr>
              <w:spacing w:after="3" w:line="247" w:lineRule="auto"/>
              <w:ind w:hanging="360"/>
            </w:pPr>
            <w:r>
              <w:t>Configure sensors to collect data at regular intervals or in response to specific events, such as changes in water flow or temperature.</w:t>
            </w:r>
          </w:p>
          <w:p w:rsidR="00265D5F" w:rsidRDefault="00265D5F" w:rsidP="00265D5F">
            <w:pPr>
              <w:numPr>
                <w:ilvl w:val="1"/>
                <w:numId w:val="4"/>
              </w:numPr>
              <w:spacing w:after="27" w:line="247" w:lineRule="auto"/>
              <w:ind w:hanging="360"/>
            </w:pPr>
            <w:r>
              <w:t>Use wireless communication protocols like Wi-Fi, Bluetooth, or LoRaWAN to transmit data from the sensors to the IoT platform.</w:t>
            </w:r>
          </w:p>
          <w:p w:rsidR="00265D5F" w:rsidRDefault="00265D5F" w:rsidP="00265D5F">
            <w:pPr>
              <w:numPr>
                <w:ilvl w:val="0"/>
                <w:numId w:val="4"/>
              </w:numPr>
              <w:spacing w:after="0" w:line="256" w:lineRule="auto"/>
              <w:ind w:hanging="360"/>
            </w:pPr>
            <w:r>
              <w:rPr>
                <w:sz w:val="28"/>
              </w:rPr>
              <w:t>Data Processing and Analysis:</w:t>
            </w:r>
          </w:p>
          <w:p w:rsidR="00265D5F" w:rsidRDefault="00265D5F" w:rsidP="00265D5F">
            <w:pPr>
              <w:numPr>
                <w:ilvl w:val="1"/>
                <w:numId w:val="4"/>
              </w:numPr>
              <w:spacing w:after="3" w:line="247" w:lineRule="auto"/>
              <w:ind w:hanging="360"/>
            </w:pPr>
            <w:r>
              <w:t>Utilize the IoT platform to process and analyze the data collected from the sensors.</w:t>
            </w:r>
          </w:p>
          <w:p w:rsidR="00265D5F" w:rsidRDefault="00265D5F" w:rsidP="00265D5F">
            <w:pPr>
              <w:numPr>
                <w:ilvl w:val="1"/>
                <w:numId w:val="4"/>
              </w:numPr>
              <w:spacing w:after="27" w:line="247" w:lineRule="auto"/>
              <w:ind w:hanging="360"/>
            </w:pPr>
            <w:r>
              <w:t>Implement algorithms to detect anomalies, trends, or events related to water parameters, such as detecting leaks or unusual water consumption patterns.</w:t>
            </w:r>
          </w:p>
          <w:p w:rsidR="00265D5F" w:rsidRDefault="00265D5F" w:rsidP="00265D5F">
            <w:pPr>
              <w:numPr>
                <w:ilvl w:val="0"/>
                <w:numId w:val="4"/>
              </w:numPr>
              <w:spacing w:after="0" w:line="256" w:lineRule="auto"/>
              <w:ind w:hanging="360"/>
            </w:pPr>
            <w:r>
              <w:rPr>
                <w:sz w:val="28"/>
              </w:rPr>
              <w:t>User Interface:</w:t>
            </w:r>
          </w:p>
          <w:p w:rsidR="00265D5F" w:rsidRDefault="00265D5F" w:rsidP="00265D5F">
            <w:pPr>
              <w:numPr>
                <w:ilvl w:val="1"/>
                <w:numId w:val="4"/>
              </w:numPr>
              <w:spacing w:after="3" w:line="247" w:lineRule="auto"/>
              <w:ind w:hanging="360"/>
            </w:pPr>
            <w:r>
              <w:t>Develop a user interface, such as a web-based dashboard or a mobile app, to visualize the data collected from the smart water fountain.</w:t>
            </w:r>
          </w:p>
          <w:p w:rsidR="00265D5F" w:rsidRDefault="00265D5F" w:rsidP="00265D5F">
            <w:pPr>
              <w:numPr>
                <w:ilvl w:val="1"/>
                <w:numId w:val="4"/>
              </w:numPr>
              <w:spacing w:after="3" w:line="247" w:lineRule="auto"/>
              <w:ind w:hanging="360"/>
            </w:pPr>
            <w:r>
              <w:t>Provide real-time information on water flow, temperature, pH levels, and other relevant parameters.</w:t>
            </w:r>
          </w:p>
          <w:p w:rsidR="00265D5F" w:rsidRDefault="00265D5F" w:rsidP="00265D5F">
            <w:pPr>
              <w:numPr>
                <w:ilvl w:val="1"/>
                <w:numId w:val="4"/>
              </w:numPr>
              <w:spacing w:after="27" w:line="247" w:lineRule="auto"/>
              <w:ind w:hanging="360"/>
            </w:pPr>
            <w:r>
              <w:t>Include features like historical data, water usage statistics, and alerts for low water levels or abnormal conditions.</w:t>
            </w:r>
          </w:p>
          <w:p w:rsidR="00265D5F" w:rsidRDefault="00265D5F" w:rsidP="00265D5F">
            <w:pPr>
              <w:numPr>
                <w:ilvl w:val="0"/>
                <w:numId w:val="4"/>
              </w:numPr>
              <w:spacing w:after="0" w:line="256" w:lineRule="auto"/>
              <w:ind w:hanging="360"/>
            </w:pPr>
            <w:r>
              <w:rPr>
                <w:sz w:val="28"/>
              </w:rPr>
              <w:t>Alerting and Notifications:</w:t>
            </w:r>
          </w:p>
          <w:p w:rsidR="00265D5F" w:rsidRDefault="00265D5F" w:rsidP="00265D5F">
            <w:pPr>
              <w:numPr>
                <w:ilvl w:val="1"/>
                <w:numId w:val="4"/>
              </w:numPr>
              <w:spacing w:after="3" w:line="247" w:lineRule="auto"/>
              <w:ind w:hanging="360"/>
            </w:pPr>
            <w:r>
              <w:t>Set up alerting mechanisms to notify relevant personnel or users when predefined thresholds are exceeded or when anomalies occur, such as detecting a leak or water contamination.</w:t>
            </w:r>
          </w:p>
          <w:p w:rsidR="00265D5F" w:rsidRDefault="00265D5F" w:rsidP="00265D5F">
            <w:pPr>
              <w:numPr>
                <w:ilvl w:val="0"/>
                <w:numId w:val="4"/>
              </w:numPr>
              <w:spacing w:after="0" w:line="256" w:lineRule="auto"/>
              <w:ind w:hanging="360"/>
            </w:pPr>
            <w:r>
              <w:rPr>
                <w:sz w:val="28"/>
              </w:rPr>
              <w:t>Data Storage and Archiving:</w:t>
            </w:r>
          </w:p>
          <w:p w:rsidR="00265D5F" w:rsidRDefault="00265D5F" w:rsidP="00265D5F">
            <w:pPr>
              <w:numPr>
                <w:ilvl w:val="1"/>
                <w:numId w:val="4"/>
              </w:numPr>
              <w:spacing w:after="3" w:line="247" w:lineRule="auto"/>
              <w:ind w:hanging="360"/>
            </w:pPr>
            <w:r>
              <w:t>Store historical data in a secure and scalable database to enable long-term analysis and reporting.</w:t>
            </w:r>
          </w:p>
          <w:p w:rsidR="00265D5F" w:rsidRDefault="00265D5F" w:rsidP="00265D5F">
            <w:pPr>
              <w:numPr>
                <w:ilvl w:val="1"/>
                <w:numId w:val="4"/>
              </w:numPr>
              <w:spacing w:after="27" w:line="247" w:lineRule="auto"/>
              <w:ind w:hanging="360"/>
            </w:pPr>
            <w:r>
              <w:t>Implement data retention policies based on your project's requirements, considering factors like data storage capacity and compliance regulations.</w:t>
            </w:r>
          </w:p>
          <w:p w:rsidR="00265D5F" w:rsidRDefault="00265D5F" w:rsidP="00265D5F">
            <w:pPr>
              <w:spacing w:after="0" w:line="256" w:lineRule="auto"/>
              <w:ind w:left="-5"/>
            </w:pPr>
            <w:r>
              <w:rPr>
                <w:sz w:val="28"/>
              </w:rPr>
              <w:t>10.Security and Privacy:</w:t>
            </w:r>
          </w:p>
          <w:p w:rsidR="00265D5F" w:rsidRDefault="00265D5F" w:rsidP="00265D5F">
            <w:pPr>
              <w:numPr>
                <w:ilvl w:val="1"/>
                <w:numId w:val="4"/>
              </w:numPr>
              <w:spacing w:after="3" w:line="247" w:lineRule="auto"/>
              <w:ind w:hanging="360"/>
            </w:pPr>
            <w:r>
              <w:lastRenderedPageBreak/>
              <w:t>Ensure that the data collected from the smart water fountain is secure and complies with privacy regulations.</w:t>
            </w:r>
          </w:p>
          <w:p w:rsidR="00265D5F" w:rsidRDefault="00265D5F" w:rsidP="00265D5F">
            <w:pPr>
              <w:numPr>
                <w:ilvl w:val="1"/>
                <w:numId w:val="4"/>
              </w:numPr>
              <w:spacing w:after="27" w:line="247" w:lineRule="auto"/>
              <w:ind w:hanging="360"/>
            </w:pPr>
            <w:r>
              <w:t>Implement encryption, authentication, and access control measures to protect the data and prevent unauthorized access.</w:t>
            </w:r>
          </w:p>
          <w:p w:rsidR="00265D5F" w:rsidRDefault="00265D5F" w:rsidP="00265D5F">
            <w:pPr>
              <w:spacing w:after="0" w:line="256" w:lineRule="auto"/>
              <w:ind w:left="-5"/>
            </w:pPr>
            <w:r>
              <w:rPr>
                <w:sz w:val="28"/>
              </w:rPr>
              <w:t>11.Energy Efficiency:</w:t>
            </w:r>
          </w:p>
          <w:p w:rsidR="00265D5F" w:rsidRDefault="00265D5F" w:rsidP="00265D5F">
            <w:pPr>
              <w:numPr>
                <w:ilvl w:val="1"/>
                <w:numId w:val="4"/>
              </w:numPr>
              <w:spacing w:after="3" w:line="247" w:lineRule="auto"/>
              <w:ind w:hanging="360"/>
            </w:pPr>
            <w:r>
              <w:t>Optimize power management to extend the lifespan of battery-powered devices, such as using low-power sensors and sleep modes.</w:t>
            </w:r>
          </w:p>
          <w:p w:rsidR="00265D5F" w:rsidRDefault="00265D5F" w:rsidP="00265D5F">
            <w:pPr>
              <w:numPr>
                <w:ilvl w:val="1"/>
                <w:numId w:val="4"/>
              </w:numPr>
              <w:spacing w:after="27" w:line="247" w:lineRule="auto"/>
              <w:ind w:hanging="360"/>
            </w:pPr>
            <w:r>
              <w:t>Consider energy-efficient features like solar panels or power-saving configurations to minimize energy consumption.</w:t>
            </w:r>
          </w:p>
          <w:p w:rsidR="00265D5F" w:rsidRDefault="00265D5F" w:rsidP="00265D5F">
            <w:pPr>
              <w:spacing w:after="0" w:line="256" w:lineRule="auto"/>
              <w:ind w:left="-5"/>
            </w:pPr>
            <w:r>
              <w:rPr>
                <w:sz w:val="28"/>
              </w:rPr>
              <w:t>12.Testing and Quality Assurance:</w:t>
            </w:r>
          </w:p>
          <w:p w:rsidR="00265D5F" w:rsidRDefault="00265D5F" w:rsidP="00265D5F">
            <w:pPr>
              <w:numPr>
                <w:ilvl w:val="1"/>
                <w:numId w:val="4"/>
              </w:numPr>
              <w:spacing w:after="3" w:line="247" w:lineRule="auto"/>
              <w:ind w:hanging="360"/>
            </w:pPr>
            <w:r>
              <w:t>Thoroughly test the entire system to ensure accurate data collection, device reliability, and proper functioning of the IoT platform.</w:t>
            </w:r>
          </w:p>
          <w:p w:rsidR="00265D5F" w:rsidRDefault="00265D5F" w:rsidP="00265D5F">
            <w:pPr>
              <w:numPr>
                <w:ilvl w:val="1"/>
                <w:numId w:val="4"/>
              </w:numPr>
              <w:spacing w:after="27" w:line="247" w:lineRule="auto"/>
              <w:ind w:hanging="360"/>
            </w:pPr>
            <w:r>
              <w:t>Conduct field tests to validate the system's performance in real-world conditions, simulating various water usage scenarios.</w:t>
            </w:r>
          </w:p>
          <w:p w:rsidR="00265D5F" w:rsidRDefault="00265D5F" w:rsidP="00265D5F">
            <w:pPr>
              <w:spacing w:after="0" w:line="256" w:lineRule="auto"/>
              <w:ind w:left="-5"/>
            </w:pPr>
            <w:r>
              <w:rPr>
                <w:sz w:val="28"/>
              </w:rPr>
              <w:t>13.Deployment:</w:t>
            </w:r>
          </w:p>
          <w:p w:rsidR="00265D5F" w:rsidRDefault="00265D5F" w:rsidP="00265D5F">
            <w:pPr>
              <w:numPr>
                <w:ilvl w:val="1"/>
                <w:numId w:val="4"/>
              </w:numPr>
              <w:spacing w:after="3" w:line="247" w:lineRule="auto"/>
              <w:ind w:hanging="360"/>
            </w:pPr>
            <w:r>
              <w:t>Deploy the smart water fountain monitoring system in the desired location, ensuring proper installation, configuration, and connectivity.</w:t>
            </w:r>
          </w:p>
          <w:p w:rsidR="00265D5F" w:rsidRDefault="00265D5F" w:rsidP="00265D5F">
            <w:pPr>
              <w:numPr>
                <w:ilvl w:val="1"/>
                <w:numId w:val="4"/>
              </w:numPr>
              <w:spacing w:after="27" w:line="247" w:lineRule="auto"/>
              <w:ind w:hanging="360"/>
            </w:pPr>
            <w:r>
              <w:t>Test the system after deployment to verify its functionality and data accuracy.</w:t>
            </w:r>
          </w:p>
          <w:p w:rsidR="00265D5F" w:rsidRDefault="00265D5F" w:rsidP="00265D5F">
            <w:pPr>
              <w:numPr>
                <w:ilvl w:val="0"/>
                <w:numId w:val="5"/>
              </w:numPr>
              <w:spacing w:after="0" w:line="256" w:lineRule="auto"/>
              <w:ind w:hanging="360"/>
            </w:pPr>
            <w:r>
              <w:rPr>
                <w:sz w:val="28"/>
              </w:rPr>
              <w:t>Monitoring and Maintenance</w:t>
            </w:r>
            <w:r>
              <w:t>:</w:t>
            </w:r>
          </w:p>
          <w:p w:rsidR="00265D5F" w:rsidRDefault="00265D5F" w:rsidP="00265D5F">
            <w:pPr>
              <w:numPr>
                <w:ilvl w:val="1"/>
                <w:numId w:val="5"/>
              </w:numPr>
              <w:spacing w:after="3" w:line="247" w:lineRule="auto"/>
              <w:ind w:hanging="360"/>
            </w:pPr>
            <w:r>
              <w:t>Continuously monitor the system's performance and address any issues or malfunctions promptly.</w:t>
            </w:r>
          </w:p>
          <w:p w:rsidR="00265D5F" w:rsidRDefault="00265D5F" w:rsidP="00265D5F">
            <w:pPr>
              <w:numPr>
                <w:ilvl w:val="1"/>
                <w:numId w:val="5"/>
              </w:numPr>
              <w:spacing w:after="30" w:line="247" w:lineRule="auto"/>
              <w:ind w:hanging="360"/>
            </w:pPr>
            <w:r>
              <w:t>Perform regular maintenance tasks, such as sensor calibration, firmware updates, and cleaning of the water fountain components.</w:t>
            </w:r>
          </w:p>
          <w:p w:rsidR="00265D5F" w:rsidRDefault="00265D5F" w:rsidP="00265D5F">
            <w:pPr>
              <w:numPr>
                <w:ilvl w:val="0"/>
                <w:numId w:val="5"/>
              </w:numPr>
              <w:spacing w:after="0" w:line="256" w:lineRule="auto"/>
              <w:ind w:hanging="360"/>
            </w:pPr>
            <w:r>
              <w:rPr>
                <w:sz w:val="28"/>
              </w:rPr>
              <w:t>Data Analytics and Reporting</w:t>
            </w:r>
            <w:r>
              <w:t>:</w:t>
            </w:r>
          </w:p>
          <w:p w:rsidR="00265D5F" w:rsidRDefault="00265D5F" w:rsidP="00265D5F">
            <w:pPr>
              <w:numPr>
                <w:ilvl w:val="1"/>
                <w:numId w:val="5"/>
              </w:numPr>
              <w:spacing w:after="3" w:line="247" w:lineRule="auto"/>
              <w:ind w:hanging="360"/>
            </w:pPr>
            <w:r>
              <w:t>Analyze the collected data to gain insights into water usage patterns, identify opportunities for conservation, and detect any abnormalities.</w:t>
            </w:r>
          </w:p>
          <w:p w:rsidR="00265D5F" w:rsidRDefault="00265D5F" w:rsidP="00265D5F">
            <w:pPr>
              <w:numPr>
                <w:ilvl w:val="1"/>
                <w:numId w:val="5"/>
              </w:numPr>
              <w:spacing w:after="3" w:line="247" w:lineRule="auto"/>
              <w:ind w:hanging="360"/>
            </w:pPr>
            <w:r>
              <w:t>Generate reports and visualizations to inform decision-making and support water management efforts.</w:t>
            </w:r>
          </w:p>
          <w:p w:rsidR="00265D5F" w:rsidRPr="00265D5F" w:rsidRDefault="00265D5F" w:rsidP="00AC6C7E">
            <w:pPr>
              <w:rPr>
                <w:rFonts w:ascii="Algerian" w:hAnsi="Algerian"/>
                <w:sz w:val="24"/>
                <w:szCs w:val="24"/>
              </w:rPr>
            </w:pPr>
          </w:p>
        </w:tc>
      </w:tr>
      <w:tr w:rsidR="00265D5F" w:rsidTr="00265D5F">
        <w:trPr>
          <w:trHeight w:val="1164"/>
        </w:trPr>
        <w:tc>
          <w:tcPr>
            <w:tcW w:w="423" w:type="dxa"/>
            <w:vMerge/>
          </w:tcPr>
          <w:p w:rsidR="00265D5F" w:rsidRDefault="00265D5F" w:rsidP="00590471">
            <w:pPr>
              <w:pStyle w:val="BodyText"/>
              <w:kinsoku w:val="0"/>
              <w:overflowPunct w:val="0"/>
              <w:rPr>
                <w:rFonts w:ascii="Times New Roman" w:hAnsi="Times New Roman"/>
              </w:rPr>
            </w:pPr>
          </w:p>
        </w:tc>
        <w:tc>
          <w:tcPr>
            <w:tcW w:w="6607" w:type="dxa"/>
            <w:vMerge/>
          </w:tcPr>
          <w:p w:rsidR="00265D5F" w:rsidRPr="00590471" w:rsidRDefault="00265D5F" w:rsidP="00222466"/>
        </w:tc>
      </w:tr>
      <w:tr w:rsidR="00265D5F" w:rsidTr="00265D5F">
        <w:trPr>
          <w:trHeight w:val="543"/>
        </w:trPr>
        <w:tc>
          <w:tcPr>
            <w:tcW w:w="423" w:type="dxa"/>
            <w:vMerge/>
          </w:tcPr>
          <w:p w:rsidR="00265D5F" w:rsidRDefault="00265D5F" w:rsidP="00590471">
            <w:pPr>
              <w:pStyle w:val="BodyText"/>
              <w:kinsoku w:val="0"/>
              <w:overflowPunct w:val="0"/>
              <w:rPr>
                <w:rFonts w:ascii="Times New Roman" w:hAnsi="Times New Roman"/>
              </w:rPr>
            </w:pPr>
          </w:p>
        </w:tc>
        <w:tc>
          <w:tcPr>
            <w:tcW w:w="6607" w:type="dxa"/>
            <w:vMerge/>
          </w:tcPr>
          <w:p w:rsidR="00265D5F" w:rsidRDefault="00265D5F" w:rsidP="005801E5">
            <w:pPr>
              <w:pStyle w:val="Heading1"/>
            </w:pPr>
          </w:p>
        </w:tc>
      </w:tr>
      <w:tr w:rsidR="00265D5F" w:rsidTr="00265D5F">
        <w:trPr>
          <w:trHeight w:val="407"/>
        </w:trPr>
        <w:tc>
          <w:tcPr>
            <w:tcW w:w="423" w:type="dxa"/>
            <w:vMerge/>
          </w:tcPr>
          <w:p w:rsidR="00265D5F" w:rsidRDefault="00265D5F" w:rsidP="00590471">
            <w:pPr>
              <w:pStyle w:val="BodyText"/>
              <w:kinsoku w:val="0"/>
              <w:overflowPunct w:val="0"/>
              <w:rPr>
                <w:rFonts w:ascii="Times New Roman" w:hAnsi="Times New Roman"/>
              </w:rPr>
            </w:pPr>
          </w:p>
        </w:tc>
        <w:tc>
          <w:tcPr>
            <w:tcW w:w="6607" w:type="dxa"/>
            <w:vMerge/>
          </w:tcPr>
          <w:p w:rsidR="00265D5F" w:rsidRDefault="00265D5F" w:rsidP="005801E5">
            <w:pPr>
              <w:pStyle w:val="Heading1"/>
            </w:pPr>
          </w:p>
        </w:tc>
      </w:tr>
      <w:tr w:rsidR="00265D5F" w:rsidTr="00265D5F">
        <w:trPr>
          <w:trHeight w:val="624"/>
        </w:trPr>
        <w:tc>
          <w:tcPr>
            <w:tcW w:w="423" w:type="dxa"/>
            <w:vMerge/>
          </w:tcPr>
          <w:p w:rsidR="00265D5F" w:rsidRDefault="00265D5F" w:rsidP="00590471">
            <w:pPr>
              <w:pStyle w:val="BodyText"/>
              <w:kinsoku w:val="0"/>
              <w:overflowPunct w:val="0"/>
              <w:rPr>
                <w:rFonts w:ascii="Times New Roman" w:hAnsi="Times New Roman"/>
              </w:rPr>
            </w:pPr>
          </w:p>
        </w:tc>
        <w:tc>
          <w:tcPr>
            <w:tcW w:w="6607" w:type="dxa"/>
            <w:vMerge/>
          </w:tcPr>
          <w:p w:rsidR="00265D5F" w:rsidRDefault="00265D5F" w:rsidP="005801E5">
            <w:pPr>
              <w:pStyle w:val="Heading1"/>
            </w:pPr>
          </w:p>
        </w:tc>
      </w:tr>
      <w:tr w:rsidR="00265D5F" w:rsidTr="00265D5F">
        <w:trPr>
          <w:trHeight w:val="407"/>
        </w:trPr>
        <w:tc>
          <w:tcPr>
            <w:tcW w:w="423" w:type="dxa"/>
            <w:vMerge/>
          </w:tcPr>
          <w:p w:rsidR="00265D5F" w:rsidRDefault="00265D5F" w:rsidP="00590471">
            <w:pPr>
              <w:pStyle w:val="BodyText"/>
              <w:kinsoku w:val="0"/>
              <w:overflowPunct w:val="0"/>
              <w:rPr>
                <w:rFonts w:ascii="Times New Roman" w:hAnsi="Times New Roman"/>
              </w:rPr>
            </w:pPr>
          </w:p>
        </w:tc>
        <w:tc>
          <w:tcPr>
            <w:tcW w:w="6607" w:type="dxa"/>
            <w:vMerge/>
          </w:tcPr>
          <w:p w:rsidR="00265D5F" w:rsidRDefault="00265D5F" w:rsidP="005801E5">
            <w:pPr>
              <w:pStyle w:val="Heading1"/>
            </w:pPr>
          </w:p>
        </w:tc>
      </w:tr>
      <w:tr w:rsidR="00265D5F" w:rsidTr="00265D5F">
        <w:trPr>
          <w:trHeight w:val="633"/>
        </w:trPr>
        <w:tc>
          <w:tcPr>
            <w:tcW w:w="423" w:type="dxa"/>
            <w:vMerge/>
          </w:tcPr>
          <w:p w:rsidR="00265D5F" w:rsidRDefault="00265D5F" w:rsidP="00590471">
            <w:pPr>
              <w:pStyle w:val="BodyText"/>
              <w:kinsoku w:val="0"/>
              <w:overflowPunct w:val="0"/>
              <w:rPr>
                <w:rFonts w:ascii="Times New Roman" w:hAnsi="Times New Roman"/>
              </w:rPr>
            </w:pPr>
          </w:p>
        </w:tc>
        <w:tc>
          <w:tcPr>
            <w:tcW w:w="6607" w:type="dxa"/>
            <w:vMerge/>
          </w:tcPr>
          <w:p w:rsidR="00265D5F" w:rsidRDefault="00265D5F" w:rsidP="005801E5">
            <w:pPr>
              <w:pStyle w:val="Heading1"/>
            </w:pPr>
          </w:p>
        </w:tc>
      </w:tr>
      <w:tr w:rsidR="00265D5F" w:rsidTr="00265D5F">
        <w:trPr>
          <w:trHeight w:val="407"/>
        </w:trPr>
        <w:tc>
          <w:tcPr>
            <w:tcW w:w="423" w:type="dxa"/>
            <w:vMerge/>
          </w:tcPr>
          <w:p w:rsidR="00265D5F" w:rsidRDefault="00265D5F" w:rsidP="00590471">
            <w:pPr>
              <w:pStyle w:val="BodyText"/>
              <w:kinsoku w:val="0"/>
              <w:overflowPunct w:val="0"/>
              <w:rPr>
                <w:rFonts w:ascii="Times New Roman" w:hAnsi="Times New Roman"/>
              </w:rPr>
            </w:pPr>
          </w:p>
        </w:tc>
        <w:tc>
          <w:tcPr>
            <w:tcW w:w="6607" w:type="dxa"/>
            <w:vMerge/>
          </w:tcPr>
          <w:p w:rsidR="00265D5F" w:rsidRDefault="00265D5F" w:rsidP="005801E5">
            <w:pPr>
              <w:pStyle w:val="Heading1"/>
            </w:pPr>
          </w:p>
        </w:tc>
      </w:tr>
      <w:tr w:rsidR="00265D5F" w:rsidTr="00265D5F">
        <w:trPr>
          <w:trHeight w:val="633"/>
        </w:trPr>
        <w:tc>
          <w:tcPr>
            <w:tcW w:w="423" w:type="dxa"/>
            <w:vMerge/>
          </w:tcPr>
          <w:p w:rsidR="00265D5F" w:rsidRDefault="00265D5F" w:rsidP="00265D5F">
            <w:pPr>
              <w:pStyle w:val="Information"/>
              <w:rPr>
                <w:rFonts w:ascii="Times New Roman" w:hAnsi="Times New Roman"/>
              </w:rPr>
            </w:pPr>
          </w:p>
        </w:tc>
        <w:tc>
          <w:tcPr>
            <w:tcW w:w="6607" w:type="dxa"/>
            <w:vMerge/>
          </w:tcPr>
          <w:p w:rsidR="00265D5F" w:rsidRDefault="00265D5F" w:rsidP="005801E5">
            <w:pPr>
              <w:pStyle w:val="Heading1"/>
            </w:pPr>
          </w:p>
        </w:tc>
      </w:tr>
      <w:tr w:rsidR="00265D5F" w:rsidTr="00265D5F">
        <w:trPr>
          <w:trHeight w:val="2448"/>
        </w:trPr>
        <w:tc>
          <w:tcPr>
            <w:tcW w:w="423" w:type="dxa"/>
          </w:tcPr>
          <w:p w:rsidR="00265D5F" w:rsidRDefault="00265D5F" w:rsidP="00222466"/>
        </w:tc>
        <w:tc>
          <w:tcPr>
            <w:tcW w:w="6607" w:type="dxa"/>
            <w:vMerge/>
          </w:tcPr>
          <w:p w:rsidR="00265D5F" w:rsidRDefault="00265D5F" w:rsidP="00222466"/>
        </w:tc>
      </w:tr>
    </w:tbl>
    <w:p w:rsidR="007F5B63" w:rsidRDefault="007F5B63" w:rsidP="006D79A8">
      <w:pPr>
        <w:pStyle w:val="BodyText"/>
      </w:pPr>
    </w:p>
    <w:p w:rsidR="00265D5F" w:rsidRDefault="00265D5F" w:rsidP="006D79A8">
      <w:pPr>
        <w:pStyle w:val="BodyText"/>
      </w:pPr>
    </w:p>
    <w:p w:rsidR="00265D5F" w:rsidRDefault="00265D5F" w:rsidP="00265D5F">
      <w:pPr>
        <w:spacing w:after="0"/>
        <w:ind w:left="54"/>
      </w:pPr>
      <w:r>
        <w:rPr>
          <w:sz w:val="72"/>
        </w:rPr>
        <w:lastRenderedPageBreak/>
        <w:t>Smart water fountain</w:t>
      </w:r>
    </w:p>
    <w:p w:rsidR="00265D5F" w:rsidRDefault="00265D5F" w:rsidP="00265D5F">
      <w:pPr>
        <w:spacing w:after="3" w:line="252" w:lineRule="auto"/>
        <w:ind w:left="-5"/>
      </w:pPr>
      <w:r>
        <w:t>"Our smart water fountain incorporates advanced sensors to conserve water by automatically turning off when no one is present."</w:t>
      </w:r>
    </w:p>
    <w:p w:rsidR="00265D5F" w:rsidRDefault="00265D5F" w:rsidP="00265D5F">
      <w:pPr>
        <w:spacing w:after="3" w:line="252" w:lineRule="auto"/>
        <w:ind w:left="-5"/>
      </w:pPr>
      <w:r>
        <w:t>"With personalized design options, our innovative fountain creates a unique experience for users while promoting water conservation."</w:t>
      </w:r>
    </w:p>
    <w:p w:rsidR="00265D5F" w:rsidRDefault="00265D5F" w:rsidP="00265D5F">
      <w:pPr>
        <w:spacing w:after="3" w:line="252" w:lineRule="auto"/>
        <w:ind w:left="-5"/>
      </w:pPr>
      <w:r>
        <w:t>"Using presence detection technology, the fountain intelligently turns on when someone approaches, providing water only when needed."</w:t>
      </w:r>
    </w:p>
    <w:p w:rsidR="00265D5F" w:rsidRDefault="00265D5F" w:rsidP="00265D5F">
      <w:pPr>
        <w:spacing w:after="3" w:line="252" w:lineRule="auto"/>
        <w:ind w:left="-5"/>
      </w:pPr>
      <w:r>
        <w:t>"By integrating touch-sensitive controls, users can easily activate and deactivate the fountain, ensuring water is not wasted."</w:t>
      </w:r>
    </w:p>
    <w:p w:rsidR="00265D5F" w:rsidRDefault="00265D5F" w:rsidP="00265D5F">
      <w:pPr>
        <w:spacing w:after="122" w:line="252" w:lineRule="auto"/>
        <w:ind w:left="-5"/>
      </w:pPr>
      <w:r>
        <w:t>"Our smart water fountain combines technology and sustainability, making it an eco-friendly solution for public spaces, offices, and homes."</w:t>
      </w:r>
    </w:p>
    <w:p w:rsidR="00265D5F" w:rsidRDefault="00265D5F" w:rsidP="00265D5F">
      <w:pPr>
        <w:spacing w:after="3"/>
        <w:ind w:left="-5"/>
      </w:pPr>
      <w:r>
        <w:rPr>
          <w:sz w:val="36"/>
        </w:rPr>
        <w:t>Code:</w:t>
      </w:r>
    </w:p>
    <w:p w:rsidR="00265D5F" w:rsidRDefault="00265D5F" w:rsidP="00265D5F">
      <w:pPr>
        <w:spacing w:after="1" w:line="254" w:lineRule="auto"/>
        <w:ind w:left="-5" w:right="2399"/>
      </w:pPr>
      <w:r>
        <w:rPr>
          <w:rFonts w:ascii="Consolas" w:eastAsia="Consolas" w:hAnsi="Consolas" w:cs="Consolas"/>
          <w:sz w:val="21"/>
        </w:rPr>
        <w:t>/*</w:t>
      </w:r>
    </w:p>
    <w:p w:rsidR="00265D5F" w:rsidRDefault="00265D5F" w:rsidP="00265D5F">
      <w:pPr>
        <w:spacing w:after="1" w:line="254" w:lineRule="auto"/>
        <w:ind w:left="-5" w:right="2399"/>
      </w:pPr>
      <w:r>
        <w:rPr>
          <w:rFonts w:ascii="Consolas" w:eastAsia="Consolas" w:hAnsi="Consolas" w:cs="Consolas"/>
          <w:sz w:val="21"/>
        </w:rPr>
        <w:t>PIR sensor tester</w:t>
      </w:r>
    </w:p>
    <w:p w:rsidR="00265D5F" w:rsidRDefault="00265D5F" w:rsidP="00265D5F">
      <w:pPr>
        <w:spacing w:after="1" w:line="254" w:lineRule="auto"/>
        <w:ind w:left="-5" w:right="2399"/>
      </w:pPr>
      <w:r>
        <w:rPr>
          <w:rFonts w:ascii="Consolas" w:eastAsia="Consolas" w:hAnsi="Consolas" w:cs="Consolas"/>
          <w:sz w:val="21"/>
        </w:rPr>
        <w:t>*/</w:t>
      </w:r>
    </w:p>
    <w:p w:rsidR="00265D5F" w:rsidRDefault="00265D5F" w:rsidP="00265D5F">
      <w:pPr>
        <w:spacing w:after="1" w:line="254" w:lineRule="auto"/>
        <w:ind w:left="-5" w:right="2399"/>
      </w:pPr>
      <w:r>
        <w:rPr>
          <w:rFonts w:ascii="Consolas" w:eastAsia="Consolas" w:hAnsi="Consolas" w:cs="Consolas"/>
          <w:sz w:val="21"/>
        </w:rPr>
        <w:t>int ledPin = 12; // choose the pin for the LED int inputPin = 23; // choose the input pin (for PIR sensor) int pirState = LOW; // we start, assuming no motion detected int val = 0; // variable for reading the pin status void setup() { pinMode(ledPin, OUTPUT); // declare LED as output pinMode(inputPin, INPUT); // declare sensor as input</w:t>
      </w:r>
    </w:p>
    <w:p w:rsidR="00265D5F" w:rsidRDefault="00265D5F" w:rsidP="00265D5F">
      <w:pPr>
        <w:spacing w:after="1" w:line="254" w:lineRule="auto"/>
        <w:ind w:left="-5" w:right="2399"/>
      </w:pPr>
      <w:r>
        <w:rPr>
          <w:rFonts w:ascii="Consolas" w:eastAsia="Consolas" w:hAnsi="Consolas" w:cs="Consolas"/>
          <w:b/>
          <w:sz w:val="21"/>
        </w:rPr>
        <w:t>Serial</w:t>
      </w:r>
      <w:r>
        <w:rPr>
          <w:rFonts w:ascii="Consolas" w:eastAsia="Consolas" w:hAnsi="Consolas" w:cs="Consolas"/>
          <w:sz w:val="21"/>
        </w:rPr>
        <w:t>.begin(9600);</w:t>
      </w:r>
    </w:p>
    <w:p w:rsidR="00265D5F" w:rsidRDefault="00265D5F" w:rsidP="00265D5F">
      <w:pPr>
        <w:spacing w:after="1" w:line="254" w:lineRule="auto"/>
        <w:ind w:left="-5" w:right="3800"/>
      </w:pPr>
      <w:r>
        <w:rPr>
          <w:rFonts w:ascii="Consolas" w:eastAsia="Consolas" w:hAnsi="Consolas" w:cs="Consolas"/>
          <w:sz w:val="21"/>
        </w:rPr>
        <w:t>} void loop() { val = digitalRead(inputPin); // read input value if (val == HIGH) { // check if the input is HIGH digitalWrite(ledPin, HIGH); // turn LED ON</w:t>
      </w:r>
    </w:p>
    <w:p w:rsidR="00265D5F" w:rsidRDefault="00265D5F" w:rsidP="00265D5F">
      <w:pPr>
        <w:spacing w:after="1" w:line="254" w:lineRule="auto"/>
        <w:ind w:left="-5" w:right="6455"/>
      </w:pPr>
      <w:r>
        <w:rPr>
          <w:rFonts w:ascii="Consolas" w:eastAsia="Consolas" w:hAnsi="Consolas" w:cs="Consolas"/>
          <w:sz w:val="21"/>
        </w:rPr>
        <w:t>if (pirState == LOW) { // we have just turned on</w:t>
      </w:r>
    </w:p>
    <w:p w:rsidR="00265D5F" w:rsidRDefault="00265D5F" w:rsidP="00265D5F">
      <w:pPr>
        <w:spacing w:after="1" w:line="254" w:lineRule="auto"/>
        <w:ind w:left="-5" w:right="2399"/>
      </w:pPr>
      <w:r>
        <w:rPr>
          <w:rFonts w:ascii="Consolas" w:eastAsia="Consolas" w:hAnsi="Consolas" w:cs="Consolas"/>
          <w:b/>
          <w:sz w:val="21"/>
        </w:rPr>
        <w:t>Serial</w:t>
      </w:r>
      <w:r>
        <w:rPr>
          <w:rFonts w:ascii="Consolas" w:eastAsia="Consolas" w:hAnsi="Consolas" w:cs="Consolas"/>
          <w:sz w:val="21"/>
        </w:rPr>
        <w:t>.println("Motion detected!");</w:t>
      </w:r>
    </w:p>
    <w:p w:rsidR="00265D5F" w:rsidRDefault="00265D5F" w:rsidP="00265D5F">
      <w:pPr>
        <w:spacing w:after="1" w:line="254" w:lineRule="auto"/>
        <w:ind w:left="-5" w:right="2399"/>
      </w:pPr>
      <w:r>
        <w:rPr>
          <w:rFonts w:ascii="Consolas" w:eastAsia="Consolas" w:hAnsi="Consolas" w:cs="Consolas"/>
          <w:sz w:val="21"/>
        </w:rPr>
        <w:t>// We only want to print on the output change, not state pirState = HIGH;</w:t>
      </w:r>
    </w:p>
    <w:p w:rsidR="00265D5F" w:rsidRDefault="00265D5F" w:rsidP="00265D5F">
      <w:pPr>
        <w:spacing w:after="1" w:line="254" w:lineRule="auto"/>
        <w:ind w:left="-5" w:right="2399"/>
      </w:pPr>
      <w:r>
        <w:rPr>
          <w:rFonts w:ascii="Consolas" w:eastAsia="Consolas" w:hAnsi="Consolas" w:cs="Consolas"/>
          <w:sz w:val="21"/>
        </w:rPr>
        <w:t>}</w:t>
      </w:r>
    </w:p>
    <w:p w:rsidR="00265D5F" w:rsidRDefault="00265D5F" w:rsidP="00265D5F">
      <w:pPr>
        <w:spacing w:after="1" w:line="254" w:lineRule="auto"/>
        <w:ind w:left="-5" w:right="2399"/>
      </w:pPr>
      <w:r>
        <w:rPr>
          <w:rFonts w:ascii="Consolas" w:eastAsia="Consolas" w:hAnsi="Consolas" w:cs="Consolas"/>
          <w:sz w:val="21"/>
        </w:rPr>
        <w:t>} else {</w:t>
      </w:r>
    </w:p>
    <w:p w:rsidR="00265D5F" w:rsidRDefault="00265D5F" w:rsidP="00265D5F">
      <w:pPr>
        <w:spacing w:after="289" w:line="254" w:lineRule="auto"/>
        <w:ind w:left="-5" w:right="2399"/>
      </w:pPr>
      <w:r>
        <w:rPr>
          <w:rFonts w:ascii="Consolas" w:eastAsia="Consolas" w:hAnsi="Consolas" w:cs="Consolas"/>
          <w:sz w:val="21"/>
        </w:rPr>
        <w:t>digitalWrite(ledPin, LOW); // turn LED OFF</w:t>
      </w:r>
    </w:p>
    <w:p w:rsidR="00265D5F" w:rsidRDefault="00265D5F" w:rsidP="00265D5F">
      <w:pPr>
        <w:spacing w:after="1" w:line="254" w:lineRule="auto"/>
        <w:ind w:left="-5" w:right="6455"/>
      </w:pPr>
      <w:r>
        <w:rPr>
          <w:rFonts w:ascii="Consolas" w:eastAsia="Consolas" w:hAnsi="Consolas" w:cs="Consolas"/>
          <w:sz w:val="21"/>
        </w:rPr>
        <w:t>if (pirState == HIGH) { // we have just turned of</w:t>
      </w:r>
    </w:p>
    <w:p w:rsidR="00265D5F" w:rsidRDefault="00265D5F" w:rsidP="00265D5F">
      <w:pPr>
        <w:spacing w:after="1" w:line="254" w:lineRule="auto"/>
        <w:ind w:left="-5" w:right="2399"/>
      </w:pPr>
      <w:r>
        <w:rPr>
          <w:rFonts w:ascii="Consolas" w:eastAsia="Consolas" w:hAnsi="Consolas" w:cs="Consolas"/>
          <w:b/>
          <w:sz w:val="21"/>
        </w:rPr>
        <w:t>Serial</w:t>
      </w:r>
      <w:r>
        <w:rPr>
          <w:rFonts w:ascii="Consolas" w:eastAsia="Consolas" w:hAnsi="Consolas" w:cs="Consolas"/>
          <w:sz w:val="21"/>
        </w:rPr>
        <w:t>.println("Motion ended!");</w:t>
      </w:r>
    </w:p>
    <w:p w:rsidR="00265D5F" w:rsidRDefault="00265D5F" w:rsidP="00265D5F">
      <w:pPr>
        <w:spacing w:after="1" w:line="254" w:lineRule="auto"/>
        <w:ind w:left="-5" w:right="2399"/>
      </w:pPr>
      <w:r>
        <w:rPr>
          <w:rFonts w:ascii="Consolas" w:eastAsia="Consolas" w:hAnsi="Consolas" w:cs="Consolas"/>
          <w:sz w:val="21"/>
        </w:rPr>
        <w:t>// We only want to print on the output change, not state pirState = LOW;</w:t>
      </w:r>
    </w:p>
    <w:p w:rsidR="00265D5F" w:rsidRDefault="00265D5F" w:rsidP="00265D5F">
      <w:pPr>
        <w:spacing w:after="1" w:line="254" w:lineRule="auto"/>
        <w:ind w:left="-5" w:right="2399"/>
      </w:pPr>
      <w:r>
        <w:rPr>
          <w:rFonts w:ascii="Consolas" w:eastAsia="Consolas" w:hAnsi="Consolas" w:cs="Consolas"/>
          <w:sz w:val="21"/>
        </w:rPr>
        <w:t>}</w:t>
      </w:r>
    </w:p>
    <w:p w:rsidR="00265D5F" w:rsidRDefault="00265D5F" w:rsidP="00265D5F">
      <w:pPr>
        <w:spacing w:after="1" w:line="254" w:lineRule="auto"/>
        <w:ind w:left="-5" w:right="2399"/>
      </w:pPr>
      <w:r>
        <w:rPr>
          <w:rFonts w:ascii="Consolas" w:eastAsia="Consolas" w:hAnsi="Consolas" w:cs="Consolas"/>
          <w:sz w:val="21"/>
        </w:rPr>
        <w:t>}</w:t>
      </w:r>
    </w:p>
    <w:p w:rsidR="00265D5F" w:rsidRDefault="00265D5F" w:rsidP="00265D5F">
      <w:pPr>
        <w:spacing w:after="138" w:line="254" w:lineRule="auto"/>
        <w:ind w:left="-5" w:right="2399"/>
      </w:pPr>
      <w:r>
        <w:rPr>
          <w:rFonts w:ascii="Consolas" w:eastAsia="Consolas" w:hAnsi="Consolas" w:cs="Consolas"/>
          <w:sz w:val="21"/>
        </w:rPr>
        <w:t>}</w:t>
      </w:r>
    </w:p>
    <w:p w:rsidR="00265D5F" w:rsidRDefault="00265D5F" w:rsidP="00265D5F">
      <w:pPr>
        <w:spacing w:after="3"/>
        <w:ind w:left="-5"/>
      </w:pPr>
      <w:r>
        <w:rPr>
          <w:sz w:val="36"/>
        </w:rPr>
        <w:lastRenderedPageBreak/>
        <w:t>Stimulation:</w:t>
      </w:r>
    </w:p>
    <w:p w:rsidR="00265D5F" w:rsidRDefault="00265D5F" w:rsidP="00265D5F">
      <w:pPr>
        <w:spacing w:after="574"/>
        <w:ind w:left="30"/>
      </w:pPr>
      <w:r>
        <w:rPr>
          <w:noProof/>
        </w:rPr>
        <w:drawing>
          <wp:inline distT="0" distB="0" distL="0" distR="0">
            <wp:extent cx="5486400" cy="30841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265D5F" w:rsidRDefault="00265D5F" w:rsidP="00265D5F">
      <w:pPr>
        <w:spacing w:after="3"/>
        <w:ind w:left="-5"/>
      </w:pPr>
      <w:r>
        <w:rPr>
          <w:sz w:val="36"/>
        </w:rPr>
        <w:t>Used component:</w:t>
      </w:r>
    </w:p>
    <w:p w:rsidR="00265D5F" w:rsidRDefault="00265D5F" w:rsidP="00265D5F">
      <w:pPr>
        <w:spacing w:after="3"/>
        <w:ind w:left="-5"/>
      </w:pPr>
      <w:r>
        <w:rPr>
          <w:sz w:val="36"/>
        </w:rPr>
        <w:t>&gt;ESP32</w:t>
      </w:r>
    </w:p>
    <w:p w:rsidR="00265D5F" w:rsidRDefault="00265D5F" w:rsidP="00265D5F">
      <w:pPr>
        <w:spacing w:after="3" w:line="252" w:lineRule="auto"/>
        <w:ind w:left="-5"/>
      </w:pPr>
      <w:r>
        <w:t>&gt;pir sensor</w:t>
      </w:r>
    </w:p>
    <w:p w:rsidR="00265D5F" w:rsidRDefault="00265D5F" w:rsidP="00265D5F">
      <w:pPr>
        <w:spacing w:after="144" w:line="252" w:lineRule="auto"/>
        <w:ind w:left="-5"/>
      </w:pPr>
      <w:r>
        <w:t>&gt;bulb represent the water fountain</w:t>
      </w:r>
    </w:p>
    <w:p w:rsidR="00265D5F" w:rsidRDefault="00265D5F" w:rsidP="00265D5F">
      <w:pPr>
        <w:spacing w:after="136"/>
        <w:ind w:left="-5"/>
      </w:pPr>
      <w:r>
        <w:rPr>
          <w:sz w:val="36"/>
        </w:rPr>
        <w:t>Pin Assignments:</w:t>
      </w:r>
    </w:p>
    <w:p w:rsidR="00265D5F" w:rsidRDefault="00265D5F" w:rsidP="00265D5F">
      <w:pPr>
        <w:spacing w:after="123" w:line="252" w:lineRule="auto"/>
        <w:ind w:left="-5"/>
      </w:pPr>
      <w:r>
        <w:t>The pin assignments are defined using const int variables to specify the pin numbers for the presence sensor, touch sensor, and fountain relay. Adjust these values to match your specific hardware connections.</w:t>
      </w:r>
    </w:p>
    <w:p w:rsidR="00265D5F" w:rsidRDefault="00265D5F" w:rsidP="00265D5F">
      <w:pPr>
        <w:spacing w:after="3"/>
        <w:ind w:left="-5"/>
      </w:pPr>
      <w:r>
        <w:rPr>
          <w:sz w:val="36"/>
        </w:rPr>
        <w:t>Variables:</w:t>
      </w:r>
    </w:p>
    <w:p w:rsidR="00265D5F" w:rsidRDefault="00265D5F" w:rsidP="00265D5F">
      <w:pPr>
        <w:spacing w:after="121" w:line="252" w:lineRule="auto"/>
        <w:ind w:left="-5"/>
      </w:pPr>
      <w:r>
        <w:t>Two boolean variables are used: is Person Present and is Fountain On. These flags track the presence of a person and the state of the fountain, respectively.</w:t>
      </w:r>
    </w:p>
    <w:p w:rsidR="00265D5F" w:rsidRDefault="00265D5F" w:rsidP="00265D5F">
      <w:pPr>
        <w:spacing w:after="3"/>
        <w:ind w:left="-5"/>
      </w:pPr>
      <w:r>
        <w:rPr>
          <w:sz w:val="36"/>
        </w:rPr>
        <w:t>Setup:</w:t>
      </w:r>
    </w:p>
    <w:p w:rsidR="00265D5F" w:rsidRDefault="00265D5F" w:rsidP="00265D5F">
      <w:pPr>
        <w:spacing w:after="121" w:line="252" w:lineRule="auto"/>
        <w:ind w:left="-5"/>
      </w:pPr>
      <w:r>
        <w:t>In the setup() function, the pin modes are set for the presence sensor (input), touch sensor (input with pull-up resistor), and fountain relay (output).</w:t>
      </w:r>
    </w:p>
    <w:p w:rsidR="00265D5F" w:rsidRDefault="00265D5F" w:rsidP="00265D5F">
      <w:pPr>
        <w:spacing w:after="3"/>
        <w:ind w:left="-5"/>
      </w:pPr>
      <w:r>
        <w:rPr>
          <w:sz w:val="36"/>
        </w:rPr>
        <w:t>LINK:</w:t>
      </w:r>
    </w:p>
    <w:p w:rsidR="00265D5F" w:rsidRDefault="00265D5F" w:rsidP="00265D5F">
      <w:pPr>
        <w:spacing w:after="0"/>
      </w:pPr>
      <w:hyperlink r:id="rId11" w:history="1">
        <w:r>
          <w:rPr>
            <w:rStyle w:val="Hyperlink"/>
            <w:sz w:val="36"/>
          </w:rPr>
          <w:t>https://wokwi.com/projects/378938059483297793</w:t>
        </w:r>
      </w:hyperlink>
    </w:p>
    <w:p w:rsidR="002028CF" w:rsidRDefault="002028CF" w:rsidP="002028CF">
      <w:pPr>
        <w:spacing w:after="316" w:line="256" w:lineRule="auto"/>
        <w:ind w:left="0" w:firstLine="0"/>
      </w:pPr>
      <w:r>
        <w:rPr>
          <w:rFonts w:ascii="Arial" w:eastAsia="Arial" w:hAnsi="Arial" w:cs="Arial"/>
        </w:rPr>
        <w:lastRenderedPageBreak/>
        <w:t xml:space="preserve">SMART WATER FOUNDATION </w:t>
      </w:r>
    </w:p>
    <w:p w:rsidR="002028CF" w:rsidRDefault="002028CF" w:rsidP="002028CF">
      <w:pPr>
        <w:spacing w:after="229" w:line="256" w:lineRule="auto"/>
        <w:ind w:left="0" w:firstLine="0"/>
      </w:pPr>
      <w:r>
        <w:rPr>
          <w:rFonts w:ascii="Arial" w:eastAsia="Arial" w:hAnsi="Arial" w:cs="Arial"/>
        </w:rPr>
        <w:t xml:space="preserve"> </w:t>
      </w:r>
    </w:p>
    <w:p w:rsidR="002028CF" w:rsidRDefault="002028CF" w:rsidP="002028CF">
      <w:pPr>
        <w:spacing w:after="0" w:line="256" w:lineRule="auto"/>
        <w:ind w:left="-5"/>
      </w:pPr>
      <w:r>
        <w:rPr>
          <w:b/>
        </w:rPr>
        <w:t xml:space="preserve">Wokwi-project: </w:t>
      </w:r>
    </w:p>
    <w:p w:rsidR="002028CF" w:rsidRDefault="002028CF" w:rsidP="002028CF">
      <w:pPr>
        <w:spacing w:after="0" w:line="256" w:lineRule="auto"/>
        <w:ind w:left="0" w:firstLine="0"/>
      </w:pPr>
      <w:r>
        <w:rPr>
          <w:b/>
        </w:rPr>
        <w:t xml:space="preserve"> </w:t>
      </w:r>
    </w:p>
    <w:p w:rsidR="002028CF" w:rsidRDefault="002028CF" w:rsidP="002028CF">
      <w:pPr>
        <w:spacing w:after="0" w:line="256" w:lineRule="auto"/>
        <w:ind w:left="-5"/>
      </w:pPr>
      <w:r>
        <w:rPr>
          <w:b/>
        </w:rPr>
        <w:t xml:space="preserve">Downloaded from   </w:t>
      </w:r>
    </w:p>
    <w:p w:rsidR="002028CF" w:rsidRDefault="002028CF" w:rsidP="002028CF">
      <w:pPr>
        <w:spacing w:after="0" w:line="256" w:lineRule="auto"/>
        <w:ind w:left="-5"/>
      </w:pPr>
      <w:hyperlink r:id="rId12" w:history="1">
        <w:r>
          <w:rPr>
            <w:rStyle w:val="Hyperlink"/>
            <w:b/>
            <w:color w:val="0563C1"/>
          </w:rPr>
          <w:t>https://wokwi.com/projects/378938059</w:t>
        </w:r>
      </w:hyperlink>
    </w:p>
    <w:p w:rsidR="002028CF" w:rsidRDefault="002028CF" w:rsidP="002028CF">
      <w:pPr>
        <w:spacing w:after="0" w:line="256" w:lineRule="auto"/>
        <w:ind w:left="-5"/>
      </w:pPr>
      <w:hyperlink r:id="rId13" w:history="1">
        <w:r>
          <w:rPr>
            <w:rStyle w:val="Hyperlink"/>
            <w:b/>
            <w:color w:val="0563C1"/>
          </w:rPr>
          <w:t>483297793</w:t>
        </w:r>
      </w:hyperlink>
      <w:hyperlink r:id="rId14" w:history="1">
        <w:r>
          <w:rPr>
            <w:rStyle w:val="Hyperlink"/>
            <w:b/>
            <w:color w:val="000000"/>
          </w:rPr>
          <w:t xml:space="preserve"> </w:t>
        </w:r>
      </w:hyperlink>
      <w:r>
        <w:rPr>
          <w:b/>
        </w:rPr>
        <w:t xml:space="preserve"> </w:t>
      </w:r>
    </w:p>
    <w:p w:rsidR="002028CF" w:rsidRDefault="002028CF" w:rsidP="002028CF">
      <w:pPr>
        <w:spacing w:after="0" w:line="256" w:lineRule="auto"/>
        <w:ind w:left="0" w:firstLine="0"/>
      </w:pPr>
      <w:r>
        <w:rPr>
          <w:b/>
        </w:rPr>
        <w:t xml:space="preserve"> </w:t>
      </w:r>
    </w:p>
    <w:p w:rsidR="002028CF" w:rsidRDefault="002028CF" w:rsidP="002028CF">
      <w:pPr>
        <w:spacing w:after="0" w:line="256" w:lineRule="auto"/>
        <w:ind w:left="0" w:firstLine="0"/>
      </w:pPr>
      <w:r>
        <w:rPr>
          <w:b/>
          <w:sz w:val="48"/>
        </w:rPr>
        <w:t xml:space="preserve">Simulate this project on </w:t>
      </w:r>
      <w:hyperlink r:id="rId15" w:history="1">
        <w:r>
          <w:rPr>
            <w:rStyle w:val="Hyperlink"/>
            <w:b/>
            <w:color w:val="0563C1"/>
            <w:sz w:val="48"/>
          </w:rPr>
          <w:t>http://wokwi.com</w:t>
        </w:r>
      </w:hyperlink>
      <w:hyperlink r:id="rId16" w:history="1">
        <w:r>
          <w:rPr>
            <w:rStyle w:val="Hyperlink"/>
            <w:b/>
            <w:color w:val="000000"/>
            <w:sz w:val="48"/>
          </w:rPr>
          <w:t xml:space="preserve"> </w:t>
        </w:r>
      </w:hyperlink>
    </w:p>
    <w:p w:rsidR="002028CF" w:rsidRDefault="002028CF" w:rsidP="002028CF">
      <w:pPr>
        <w:spacing w:after="0" w:line="256" w:lineRule="auto"/>
        <w:ind w:left="0" w:firstLine="0"/>
      </w:pPr>
      <w:r>
        <w:rPr>
          <w:b/>
          <w:sz w:val="48"/>
        </w:rPr>
        <w:t xml:space="preserve"> </w:t>
      </w:r>
    </w:p>
    <w:p w:rsidR="002028CF" w:rsidRDefault="002028CF" w:rsidP="002028CF">
      <w:pPr>
        <w:spacing w:after="0" w:line="256" w:lineRule="auto"/>
        <w:ind w:left="0" w:firstLine="0"/>
      </w:pPr>
      <w:r>
        <w:rPr>
          <w:b/>
          <w:sz w:val="48"/>
        </w:rPr>
        <w:t xml:space="preserve"> </w:t>
      </w:r>
    </w:p>
    <w:p w:rsidR="002028CF" w:rsidRDefault="002028CF" w:rsidP="002028CF">
      <w:pPr>
        <w:spacing w:after="34" w:line="256" w:lineRule="auto"/>
        <w:ind w:left="0" w:firstLine="0"/>
      </w:pPr>
      <w:r>
        <w:rPr>
          <w:b/>
          <w:sz w:val="48"/>
        </w:rPr>
        <w:t xml:space="preserve"> </w:t>
      </w:r>
    </w:p>
    <w:p w:rsidR="002028CF" w:rsidRDefault="002028CF" w:rsidP="002028CF">
      <w:pPr>
        <w:ind w:left="-5" w:right="161"/>
      </w:pPr>
      <w:r>
        <w:t xml:space="preserve">Sketch.ino </w:t>
      </w:r>
    </w:p>
    <w:p w:rsidR="002028CF" w:rsidRDefault="002028CF" w:rsidP="002028CF">
      <w:pPr>
        <w:spacing w:after="0" w:line="256" w:lineRule="auto"/>
        <w:ind w:left="0" w:firstLine="0"/>
      </w:pPr>
      <w:r>
        <w:t xml:space="preserve"> </w:t>
      </w:r>
    </w:p>
    <w:p w:rsidR="002028CF" w:rsidRDefault="002028CF" w:rsidP="002028CF">
      <w:pPr>
        <w:spacing w:after="0" w:line="256" w:lineRule="auto"/>
        <w:ind w:left="0" w:firstLine="0"/>
      </w:pPr>
      <w:r>
        <w:t xml:space="preserve"> </w:t>
      </w:r>
    </w:p>
    <w:p w:rsidR="002028CF" w:rsidRDefault="002028CF" w:rsidP="002028CF">
      <w:pPr>
        <w:ind w:left="-5" w:right="161"/>
      </w:pPr>
      <w:r>
        <w:t xml:space="preserve">// Pin assignments </w:t>
      </w:r>
    </w:p>
    <w:p w:rsidR="002028CF" w:rsidRDefault="002028CF" w:rsidP="002028CF">
      <w:pPr>
        <w:ind w:left="-5" w:right="161"/>
      </w:pPr>
      <w:r>
        <w:t xml:space="preserve">const int pirSensorPin = 23;         // Pin connected to PIR motion sensor </w:t>
      </w:r>
    </w:p>
    <w:p w:rsidR="002028CF" w:rsidRDefault="002028CF" w:rsidP="002028CF">
      <w:pPr>
        <w:spacing w:after="0"/>
        <w:ind w:left="-5" w:right="161"/>
      </w:pPr>
      <w:r>
        <w:t xml:space="preserve">const int ultrasonicTriggerPin = 33;  // Pin connected to Ultrasonic sensor trigger const int ultrasonicEchoPin = 12;     // Pin connected to Ultrasonic sensor echo const int switchRelayPin = 26;   int pirState = LOW;  </w:t>
      </w:r>
    </w:p>
    <w:p w:rsidR="002028CF" w:rsidRDefault="002028CF" w:rsidP="002028CF">
      <w:pPr>
        <w:ind w:left="-5" w:right="161"/>
      </w:pPr>
      <w:r>
        <w:t xml:space="preserve">int val = 0;      // Pin connected to the </w:t>
      </w:r>
    </w:p>
    <w:p w:rsidR="002028CF" w:rsidRDefault="002028CF" w:rsidP="002028CF">
      <w:pPr>
        <w:ind w:left="-5" w:right="161"/>
      </w:pPr>
      <w:r>
        <w:t xml:space="preserve">switch relay </w:t>
      </w:r>
    </w:p>
    <w:p w:rsidR="002028CF" w:rsidRDefault="002028CF" w:rsidP="002028CF">
      <w:pPr>
        <w:spacing w:after="0" w:line="256" w:lineRule="auto"/>
        <w:ind w:left="0" w:firstLine="0"/>
      </w:pPr>
      <w:r>
        <w:t xml:space="preserve"> </w:t>
      </w:r>
    </w:p>
    <w:p w:rsidR="002028CF" w:rsidRDefault="002028CF" w:rsidP="002028CF">
      <w:pPr>
        <w:ind w:left="-5" w:right="161"/>
      </w:pPr>
      <w:r>
        <w:t xml:space="preserve">// Variables </w:t>
      </w:r>
    </w:p>
    <w:p w:rsidR="002028CF" w:rsidRDefault="002028CF" w:rsidP="002028CF">
      <w:pPr>
        <w:spacing w:after="0"/>
        <w:ind w:left="-5" w:right="161"/>
      </w:pPr>
      <w:r>
        <w:t xml:space="preserve">bool isMotionDetected = false;  // Flag to track motion detection </w:t>
      </w:r>
    </w:p>
    <w:p w:rsidR="002028CF" w:rsidRDefault="002028CF" w:rsidP="002028CF">
      <w:pPr>
        <w:spacing w:after="0" w:line="256" w:lineRule="auto"/>
        <w:ind w:left="0" w:firstLine="0"/>
      </w:pPr>
      <w:r>
        <w:t xml:space="preserve"> </w:t>
      </w:r>
    </w:p>
    <w:p w:rsidR="002028CF" w:rsidRDefault="002028CF" w:rsidP="002028CF">
      <w:pPr>
        <w:spacing w:after="0"/>
        <w:ind w:left="-5" w:right="5563"/>
      </w:pPr>
      <w:r>
        <w:t xml:space="preserve">void setup() {   // Initialize pins </w:t>
      </w:r>
    </w:p>
    <w:p w:rsidR="002028CF" w:rsidRDefault="002028CF" w:rsidP="002028CF">
      <w:pPr>
        <w:spacing w:after="0"/>
        <w:ind w:left="-5" w:right="161"/>
      </w:pPr>
      <w:r>
        <w:t xml:space="preserve">  pinMode(pirSensorPin, INPUT); pinMode(ultrasonicTriggerPin, OUTPUT); </w:t>
      </w:r>
    </w:p>
    <w:p w:rsidR="002028CF" w:rsidRDefault="002028CF" w:rsidP="002028CF">
      <w:pPr>
        <w:spacing w:after="0" w:line="237" w:lineRule="auto"/>
        <w:ind w:left="0" w:right="323" w:firstLine="0"/>
        <w:jc w:val="both"/>
      </w:pPr>
      <w:r>
        <w:t xml:space="preserve">  pinMode(ultrasonicEchoPin, INPUT);   pinMode(switchRelayPin, OUTPUT);   digitalWrite(switchRelayPin, LOW);  // Turn off the switch initially   // Other setup code for Ultrasonic sensor if needed </w:t>
      </w:r>
    </w:p>
    <w:p w:rsidR="002028CF" w:rsidRDefault="002028CF" w:rsidP="002028CF">
      <w:pPr>
        <w:ind w:left="-5" w:right="161"/>
      </w:pPr>
      <w:r>
        <w:t xml:space="preserve">} </w:t>
      </w:r>
    </w:p>
    <w:p w:rsidR="002028CF" w:rsidRDefault="002028CF" w:rsidP="002028CF">
      <w:pPr>
        <w:spacing w:after="0" w:line="256" w:lineRule="auto"/>
        <w:ind w:left="0" w:firstLine="0"/>
      </w:pPr>
      <w:r>
        <w:t xml:space="preserve"> </w:t>
      </w:r>
    </w:p>
    <w:p w:rsidR="002028CF" w:rsidRDefault="002028CF" w:rsidP="002028CF">
      <w:pPr>
        <w:ind w:left="-5" w:right="161"/>
      </w:pPr>
      <w:r>
        <w:t xml:space="preserve">void loop() { </w:t>
      </w:r>
    </w:p>
    <w:p w:rsidR="002028CF" w:rsidRDefault="002028CF" w:rsidP="002028CF">
      <w:pPr>
        <w:spacing w:after="0"/>
        <w:ind w:left="-5" w:right="969"/>
      </w:pPr>
      <w:r>
        <w:t xml:space="preserve">  // Check PIR motion sensor     val = digitalRead(pirSensorPin);  // read input value </w:t>
      </w:r>
    </w:p>
    <w:p w:rsidR="002028CF" w:rsidRDefault="002028CF" w:rsidP="002028CF">
      <w:pPr>
        <w:spacing w:after="0"/>
        <w:ind w:left="-5" w:right="161"/>
      </w:pPr>
      <w:r>
        <w:t xml:space="preserve">  if (val == HIGH) {            // check if the input is HIGH </w:t>
      </w:r>
    </w:p>
    <w:p w:rsidR="002028CF" w:rsidRDefault="002028CF" w:rsidP="002028CF">
      <w:pPr>
        <w:ind w:left="-5" w:right="161"/>
      </w:pPr>
      <w:r>
        <w:t xml:space="preserve">    digitalWrite(switchRelayPin, HIGH);  </w:t>
      </w:r>
    </w:p>
    <w:p w:rsidR="002028CF" w:rsidRDefault="002028CF" w:rsidP="002028CF">
      <w:pPr>
        <w:ind w:left="-5" w:right="161"/>
      </w:pPr>
      <w:r>
        <w:lastRenderedPageBreak/>
        <w:t xml:space="preserve">// turn LED ON </w:t>
      </w:r>
    </w:p>
    <w:p w:rsidR="002028CF" w:rsidRDefault="002028CF" w:rsidP="002028CF">
      <w:pPr>
        <w:spacing w:after="0"/>
        <w:ind w:left="-5" w:right="2754"/>
      </w:pPr>
      <w:r>
        <w:t xml:space="preserve">    if (pirState == LOW) {       // we have just turned on </w:t>
      </w:r>
    </w:p>
    <w:p w:rsidR="002028CF" w:rsidRDefault="002028CF" w:rsidP="002028CF">
      <w:pPr>
        <w:spacing w:after="0"/>
        <w:ind w:left="-5" w:right="161"/>
      </w:pPr>
      <w:r>
        <w:t xml:space="preserve">      Serial.println("Motion detected!");       // We only want to print on the </w:t>
      </w:r>
    </w:p>
    <w:p w:rsidR="002028CF" w:rsidRDefault="002028CF" w:rsidP="002028CF">
      <w:pPr>
        <w:ind w:left="-5" w:right="161"/>
      </w:pPr>
      <w:r>
        <w:t xml:space="preserve">output change, not state </w:t>
      </w:r>
    </w:p>
    <w:p w:rsidR="002028CF" w:rsidRDefault="002028CF" w:rsidP="002028CF">
      <w:pPr>
        <w:ind w:left="-5" w:right="161"/>
      </w:pPr>
      <w:r>
        <w:t xml:space="preserve">      pirState = HIGH; </w:t>
      </w:r>
    </w:p>
    <w:p w:rsidR="002028CF" w:rsidRDefault="002028CF" w:rsidP="002028CF">
      <w:pPr>
        <w:ind w:left="-5" w:right="161"/>
      </w:pPr>
      <w:r>
        <w:t xml:space="preserve">    } </w:t>
      </w:r>
    </w:p>
    <w:p w:rsidR="002028CF" w:rsidRDefault="002028CF" w:rsidP="002028CF">
      <w:pPr>
        <w:ind w:left="-5" w:right="161"/>
      </w:pPr>
      <w:r>
        <w:t xml:space="preserve">  } else { </w:t>
      </w:r>
    </w:p>
    <w:p w:rsidR="002028CF" w:rsidRDefault="002028CF" w:rsidP="002028CF">
      <w:pPr>
        <w:ind w:left="-5" w:right="161"/>
      </w:pPr>
      <w:r>
        <w:t xml:space="preserve">    digitalWrite(switchRelayPin, LOW); // </w:t>
      </w:r>
    </w:p>
    <w:p w:rsidR="002028CF" w:rsidRDefault="002028CF" w:rsidP="002028CF">
      <w:pPr>
        <w:ind w:left="-5" w:right="161"/>
      </w:pPr>
      <w:r>
        <w:t xml:space="preserve">turn LED OFF </w:t>
      </w:r>
    </w:p>
    <w:p w:rsidR="002028CF" w:rsidRDefault="002028CF" w:rsidP="002028CF">
      <w:pPr>
        <w:spacing w:after="0"/>
        <w:ind w:left="-5" w:right="2878"/>
      </w:pPr>
      <w:r>
        <w:t xml:space="preserve">    if (pirState == HIGH) {       // we have just turned of </w:t>
      </w:r>
    </w:p>
    <w:p w:rsidR="002028CF" w:rsidRDefault="002028CF" w:rsidP="002028CF">
      <w:pPr>
        <w:spacing w:after="0"/>
        <w:ind w:left="-5" w:right="611"/>
      </w:pPr>
      <w:r>
        <w:t xml:space="preserve">      Serial.println("Motion ended!");       // We only want to print on the </w:t>
      </w:r>
    </w:p>
    <w:p w:rsidR="002028CF" w:rsidRDefault="002028CF" w:rsidP="002028CF">
      <w:pPr>
        <w:spacing w:after="0"/>
        <w:ind w:left="-5" w:right="1768"/>
      </w:pPr>
      <w:r>
        <w:t xml:space="preserve">output change, not state       pirState = LOW; </w:t>
      </w:r>
    </w:p>
    <w:p w:rsidR="002028CF" w:rsidRDefault="002028CF" w:rsidP="002028CF">
      <w:pPr>
        <w:ind w:left="-5" w:right="161"/>
      </w:pPr>
      <w:r>
        <w:t xml:space="preserve">    } </w:t>
      </w:r>
    </w:p>
    <w:p w:rsidR="002028CF" w:rsidRDefault="002028CF" w:rsidP="002028CF">
      <w:pPr>
        <w:ind w:left="-5" w:right="161"/>
      </w:pPr>
      <w:r>
        <w:t xml:space="preserve">  } </w:t>
      </w:r>
    </w:p>
    <w:p w:rsidR="002028CF" w:rsidRDefault="002028CF" w:rsidP="002028CF">
      <w:pPr>
        <w:spacing w:after="0"/>
        <w:ind w:left="-15" w:right="1478" w:firstLine="250"/>
      </w:pPr>
      <w:r>
        <w:t xml:space="preserve">// Check Ultrasonic sensor   int distance = measureDistance(); </w:t>
      </w:r>
    </w:p>
    <w:p w:rsidR="002028CF" w:rsidRDefault="002028CF" w:rsidP="002028CF">
      <w:pPr>
        <w:spacing w:after="0" w:line="256" w:lineRule="auto"/>
        <w:ind w:left="0" w:firstLine="0"/>
      </w:pPr>
      <w:r>
        <w:t xml:space="preserve">   </w:t>
      </w:r>
    </w:p>
    <w:p w:rsidR="002028CF" w:rsidRDefault="002028CF" w:rsidP="002028CF">
      <w:pPr>
        <w:spacing w:after="0"/>
        <w:ind w:left="-5" w:right="161"/>
      </w:pPr>
      <w:r>
        <w:t xml:space="preserve">  // Control switch based on motion and distance </w:t>
      </w:r>
    </w:p>
    <w:p w:rsidR="002028CF" w:rsidRDefault="002028CF" w:rsidP="002028CF">
      <w:pPr>
        <w:ind w:left="-5" w:right="161"/>
      </w:pPr>
      <w:r>
        <w:t xml:space="preserve">  if (isMotionDetected || distance &lt;= </w:t>
      </w:r>
    </w:p>
    <w:p w:rsidR="002028CF" w:rsidRDefault="002028CF" w:rsidP="002028CF">
      <w:pPr>
        <w:ind w:left="-5" w:right="161"/>
      </w:pPr>
      <w:r>
        <w:t xml:space="preserve">100) { </w:t>
      </w:r>
    </w:p>
    <w:p w:rsidR="002028CF" w:rsidRDefault="002028CF" w:rsidP="002028CF">
      <w:pPr>
        <w:ind w:left="-5" w:right="161"/>
      </w:pPr>
      <w:r>
        <w:t xml:space="preserve">    digitalWrite(switchRelayPin, LOW);  </w:t>
      </w:r>
    </w:p>
    <w:p w:rsidR="002028CF" w:rsidRDefault="002028CF" w:rsidP="002028CF">
      <w:pPr>
        <w:ind w:left="-5" w:right="161"/>
      </w:pPr>
      <w:r>
        <w:t xml:space="preserve">// Turn on the switch </w:t>
      </w:r>
    </w:p>
    <w:p w:rsidR="002028CF" w:rsidRDefault="002028CF" w:rsidP="002028CF">
      <w:pPr>
        <w:ind w:left="-5" w:right="161"/>
      </w:pPr>
      <w:r>
        <w:t xml:space="preserve">  } else { </w:t>
      </w:r>
    </w:p>
    <w:p w:rsidR="002028CF" w:rsidRDefault="002028CF" w:rsidP="002028CF">
      <w:pPr>
        <w:ind w:left="-5" w:right="161"/>
      </w:pPr>
      <w:r>
        <w:t xml:space="preserve">    digitalWrite(switchRelayPin, HIGH);   </w:t>
      </w:r>
    </w:p>
    <w:p w:rsidR="002028CF" w:rsidRDefault="002028CF" w:rsidP="002028CF">
      <w:pPr>
        <w:ind w:left="-5" w:right="161"/>
      </w:pPr>
      <w:r>
        <w:t xml:space="preserve">// Turn off the switch </w:t>
      </w:r>
    </w:p>
    <w:p w:rsidR="002028CF" w:rsidRDefault="002028CF" w:rsidP="002028CF">
      <w:pPr>
        <w:ind w:left="-5" w:right="161"/>
      </w:pPr>
      <w:r>
        <w:t xml:space="preserve">  } </w:t>
      </w:r>
    </w:p>
    <w:p w:rsidR="002028CF" w:rsidRDefault="002028CF" w:rsidP="002028CF">
      <w:pPr>
        <w:ind w:left="-5" w:right="161"/>
      </w:pPr>
      <w:r>
        <w:t xml:space="preserve">} </w:t>
      </w:r>
    </w:p>
    <w:p w:rsidR="002028CF" w:rsidRDefault="002028CF" w:rsidP="002028CF">
      <w:pPr>
        <w:spacing w:after="0" w:line="256" w:lineRule="auto"/>
        <w:ind w:left="0" w:firstLine="0"/>
      </w:pPr>
      <w:r>
        <w:t xml:space="preserve"> </w:t>
      </w:r>
    </w:p>
    <w:p w:rsidR="002028CF" w:rsidRDefault="002028CF" w:rsidP="002028CF">
      <w:pPr>
        <w:ind w:left="-5" w:right="161"/>
      </w:pPr>
      <w:r>
        <w:t xml:space="preserve">int measureDistance() { </w:t>
      </w:r>
    </w:p>
    <w:p w:rsidR="002028CF" w:rsidRDefault="002028CF" w:rsidP="002028CF">
      <w:pPr>
        <w:spacing w:after="0"/>
        <w:ind w:left="-5" w:right="161"/>
      </w:pPr>
      <w:r>
        <w:t xml:space="preserve">  // Send a pulse to the Ultrasonic sensor digitalWrite(ultrasonicTriggerPin, LOW); </w:t>
      </w:r>
    </w:p>
    <w:p w:rsidR="002028CF" w:rsidRDefault="002028CF" w:rsidP="002028CF">
      <w:pPr>
        <w:ind w:left="-5" w:right="161"/>
      </w:pPr>
      <w:r>
        <w:t xml:space="preserve">  delayMicroseconds(2); </w:t>
      </w:r>
    </w:p>
    <w:p w:rsidR="002028CF" w:rsidRDefault="002028CF" w:rsidP="002028CF">
      <w:pPr>
        <w:spacing w:after="0"/>
        <w:ind w:left="-5" w:right="161"/>
      </w:pPr>
      <w:r>
        <w:t xml:space="preserve">  digitalWrite(ultrasonicTriggerPin, HIGH); </w:t>
      </w:r>
    </w:p>
    <w:p w:rsidR="002028CF" w:rsidRDefault="002028CF" w:rsidP="002028CF">
      <w:pPr>
        <w:spacing w:after="0"/>
        <w:ind w:left="-5" w:right="161"/>
      </w:pPr>
      <w:r>
        <w:lastRenderedPageBreak/>
        <w:t xml:space="preserve">  delayMicroseconds(10);   digitalWrite(ultrasonicTriggerPin, </w:t>
      </w:r>
    </w:p>
    <w:p w:rsidR="002028CF" w:rsidRDefault="002028CF" w:rsidP="002028CF">
      <w:pPr>
        <w:ind w:left="-5" w:right="161"/>
      </w:pPr>
      <w:r>
        <w:t xml:space="preserve">LOW); </w:t>
      </w:r>
    </w:p>
    <w:p w:rsidR="002028CF" w:rsidRDefault="002028CF" w:rsidP="002028CF">
      <w:pPr>
        <w:spacing w:after="0" w:line="256" w:lineRule="auto"/>
        <w:ind w:left="0" w:firstLine="0"/>
      </w:pPr>
      <w:r>
        <w:t xml:space="preserve"> </w:t>
      </w:r>
    </w:p>
    <w:p w:rsidR="002028CF" w:rsidRDefault="002028CF" w:rsidP="002028CF">
      <w:pPr>
        <w:spacing w:after="0"/>
        <w:ind w:left="-5" w:right="161"/>
      </w:pPr>
      <w:r>
        <w:t xml:space="preserve">  // Measure the duration of the pulse   long duration = </w:t>
      </w:r>
    </w:p>
    <w:p w:rsidR="002028CF" w:rsidRDefault="002028CF" w:rsidP="002028CF">
      <w:pPr>
        <w:ind w:left="-5" w:right="161"/>
      </w:pPr>
      <w:r>
        <w:t xml:space="preserve">pulseIn(ultrasonicEchoPin, HIGH); </w:t>
      </w:r>
    </w:p>
    <w:p w:rsidR="002028CF" w:rsidRDefault="002028CF" w:rsidP="002028CF">
      <w:pPr>
        <w:spacing w:after="0" w:line="256" w:lineRule="auto"/>
        <w:ind w:left="0" w:firstLine="0"/>
      </w:pPr>
      <w:r>
        <w:t xml:space="preserve"> </w:t>
      </w:r>
    </w:p>
    <w:p w:rsidR="002028CF" w:rsidRDefault="002028CF" w:rsidP="002028CF">
      <w:pPr>
        <w:ind w:left="-5" w:right="161"/>
      </w:pPr>
      <w:r>
        <w:t xml:space="preserve">  // Calculate the distance based on the </w:t>
      </w:r>
    </w:p>
    <w:p w:rsidR="002028CF" w:rsidRDefault="002028CF" w:rsidP="002028CF">
      <w:pPr>
        <w:ind w:left="-5" w:right="161"/>
      </w:pPr>
      <w:r>
        <w:t xml:space="preserve">speed of sound </w:t>
      </w:r>
    </w:p>
    <w:p w:rsidR="002028CF" w:rsidRDefault="002028CF" w:rsidP="002028CF">
      <w:pPr>
        <w:ind w:left="-5" w:right="161"/>
      </w:pPr>
      <w:r>
        <w:t xml:space="preserve">  // (343 m/s or 0.0343 cm/µs) </w:t>
      </w:r>
    </w:p>
    <w:p w:rsidR="002028CF" w:rsidRDefault="002028CF" w:rsidP="002028CF">
      <w:pPr>
        <w:ind w:left="-5" w:right="161"/>
      </w:pPr>
      <w:r>
        <w:t xml:space="preserve">  int distance = duration * 0.0343 / 2; return distance; </w:t>
      </w:r>
    </w:p>
    <w:p w:rsidR="002028CF" w:rsidRDefault="002028CF" w:rsidP="002028CF">
      <w:pPr>
        <w:ind w:left="-5" w:right="161"/>
      </w:pPr>
      <w:r>
        <w:t xml:space="preserve">} </w:t>
      </w:r>
    </w:p>
    <w:p w:rsidR="002028CF" w:rsidRDefault="002028CF" w:rsidP="002028CF">
      <w:pPr>
        <w:spacing w:after="0" w:line="256" w:lineRule="auto"/>
        <w:ind w:left="0" w:firstLine="0"/>
      </w:pPr>
      <w:r>
        <w:t xml:space="preserve"> </w:t>
      </w:r>
    </w:p>
    <w:p w:rsidR="002028CF" w:rsidRDefault="002028CF" w:rsidP="002028CF">
      <w:pPr>
        <w:spacing w:after="0" w:line="256" w:lineRule="auto"/>
        <w:ind w:left="0" w:firstLine="0"/>
      </w:pPr>
      <w:r>
        <w:t xml:space="preserve"> </w:t>
      </w:r>
    </w:p>
    <w:p w:rsidR="002028CF" w:rsidRDefault="002028CF" w:rsidP="002028CF">
      <w:pPr>
        <w:ind w:left="-5" w:right="161"/>
      </w:pPr>
      <w:r>
        <w:t xml:space="preserve">Diagram.json: </w:t>
      </w:r>
    </w:p>
    <w:p w:rsidR="002028CF" w:rsidRDefault="002028CF" w:rsidP="002028CF">
      <w:pPr>
        <w:spacing w:after="0" w:line="256" w:lineRule="auto"/>
        <w:ind w:left="0" w:firstLine="0"/>
      </w:pPr>
      <w:r>
        <w:t xml:space="preserve"> </w:t>
      </w:r>
    </w:p>
    <w:p w:rsidR="002028CF" w:rsidRDefault="002028CF" w:rsidP="002028CF">
      <w:pPr>
        <w:shd w:val="clear" w:color="auto" w:fill="1F1F1F"/>
        <w:spacing w:after="17" w:line="256" w:lineRule="auto"/>
        <w:ind w:left="-5"/>
      </w:pPr>
      <w:r>
        <w:rPr>
          <w:rFonts w:ascii="Consolas" w:eastAsia="Consolas" w:hAnsi="Consolas" w:cs="Consolas"/>
          <w:b/>
          <w:color w:val="CCCCCC"/>
          <w:sz w:val="21"/>
        </w:rPr>
        <w:t xml:space="preserve">{ </w:t>
      </w:r>
    </w:p>
    <w:p w:rsidR="002028CF" w:rsidRDefault="002028CF" w:rsidP="002028CF">
      <w:pPr>
        <w:shd w:val="clear" w:color="auto" w:fill="1F1F1F"/>
        <w:spacing w:after="16" w:line="256" w:lineRule="auto"/>
        <w:ind w:left="-5"/>
      </w:pPr>
      <w:r>
        <w:rPr>
          <w:rFonts w:ascii="Consolas" w:eastAsia="Consolas" w:hAnsi="Consolas" w:cs="Consolas"/>
          <w:b/>
          <w:color w:val="CCCCCC"/>
          <w:sz w:val="21"/>
        </w:rPr>
        <w:t xml:space="preserve">  </w:t>
      </w:r>
      <w:r>
        <w:rPr>
          <w:rFonts w:ascii="Consolas" w:eastAsia="Consolas" w:hAnsi="Consolas" w:cs="Consolas"/>
          <w:b/>
          <w:color w:val="9CDCFE"/>
          <w:sz w:val="21"/>
        </w:rPr>
        <w:t>"version"</w:t>
      </w:r>
      <w:r>
        <w:rPr>
          <w:rFonts w:ascii="Consolas" w:eastAsia="Consolas" w:hAnsi="Consolas" w:cs="Consolas"/>
          <w:b/>
          <w:color w:val="CCCCCC"/>
          <w:sz w:val="21"/>
        </w:rPr>
        <w:t xml:space="preserve">: </w:t>
      </w:r>
      <w:r>
        <w:rPr>
          <w:rFonts w:ascii="Consolas" w:eastAsia="Consolas" w:hAnsi="Consolas" w:cs="Consolas"/>
          <w:b/>
          <w:color w:val="B5CEA8"/>
          <w:sz w:val="21"/>
        </w:rPr>
        <w:t>1</w:t>
      </w:r>
      <w:r>
        <w:rPr>
          <w:rFonts w:ascii="Consolas" w:eastAsia="Consolas" w:hAnsi="Consolas" w:cs="Consolas"/>
          <w:b/>
          <w:color w:val="CCCCCC"/>
          <w:sz w:val="21"/>
        </w:rPr>
        <w:t xml:space="preserve">, </w:t>
      </w:r>
    </w:p>
    <w:p w:rsidR="002028CF" w:rsidRDefault="002028CF" w:rsidP="002028CF">
      <w:pPr>
        <w:shd w:val="clear" w:color="auto" w:fill="1F1F1F"/>
        <w:spacing w:after="17" w:line="256" w:lineRule="auto"/>
        <w:ind w:left="-5"/>
      </w:pPr>
      <w:r>
        <w:rPr>
          <w:rFonts w:ascii="Consolas" w:eastAsia="Consolas" w:hAnsi="Consolas" w:cs="Consolas"/>
          <w:b/>
          <w:color w:val="CCCCCC"/>
          <w:sz w:val="21"/>
        </w:rPr>
        <w:t xml:space="preserve">  </w:t>
      </w:r>
      <w:r>
        <w:rPr>
          <w:rFonts w:ascii="Consolas" w:eastAsia="Consolas" w:hAnsi="Consolas" w:cs="Consolas"/>
          <w:b/>
          <w:color w:val="9CDCFE"/>
          <w:sz w:val="21"/>
        </w:rPr>
        <w:t>"author"</w:t>
      </w:r>
      <w:r>
        <w:rPr>
          <w:rFonts w:ascii="Consolas" w:eastAsia="Consolas" w:hAnsi="Consolas" w:cs="Consolas"/>
          <w:b/>
          <w:color w:val="CCCCCC"/>
          <w:sz w:val="21"/>
        </w:rPr>
        <w:t xml:space="preserve">: </w:t>
      </w:r>
      <w:r>
        <w:rPr>
          <w:rFonts w:ascii="Consolas" w:eastAsia="Consolas" w:hAnsi="Consolas" w:cs="Consolas"/>
          <w:b/>
          <w:color w:val="CE9178"/>
          <w:sz w:val="21"/>
        </w:rPr>
        <w:t>"sankara gomathy "</w:t>
      </w:r>
      <w:r>
        <w:rPr>
          <w:rFonts w:ascii="Consolas" w:eastAsia="Consolas" w:hAnsi="Consolas" w:cs="Consolas"/>
          <w:b/>
          <w:color w:val="CCCCCC"/>
          <w:sz w:val="21"/>
        </w:rPr>
        <w:t xml:space="preserve">, </w:t>
      </w:r>
    </w:p>
    <w:p w:rsidR="002028CF" w:rsidRDefault="002028CF" w:rsidP="002028CF">
      <w:pPr>
        <w:shd w:val="clear" w:color="auto" w:fill="1F1F1F"/>
        <w:spacing w:after="16" w:line="256" w:lineRule="auto"/>
        <w:ind w:left="-5"/>
      </w:pPr>
      <w:r>
        <w:rPr>
          <w:rFonts w:ascii="Consolas" w:eastAsia="Consolas" w:hAnsi="Consolas" w:cs="Consolas"/>
          <w:b/>
          <w:color w:val="CCCCCC"/>
          <w:sz w:val="21"/>
        </w:rPr>
        <w:t xml:space="preserve">  </w:t>
      </w:r>
      <w:r>
        <w:rPr>
          <w:rFonts w:ascii="Consolas" w:eastAsia="Consolas" w:hAnsi="Consolas" w:cs="Consolas"/>
          <w:b/>
          <w:color w:val="9CDCFE"/>
          <w:sz w:val="21"/>
        </w:rPr>
        <w:t>"editor"</w:t>
      </w:r>
      <w:r>
        <w:rPr>
          <w:rFonts w:ascii="Consolas" w:eastAsia="Consolas" w:hAnsi="Consolas" w:cs="Consolas"/>
          <w:b/>
          <w:color w:val="CCCCCC"/>
          <w:sz w:val="21"/>
        </w:rPr>
        <w:t xml:space="preserve">: </w:t>
      </w:r>
      <w:r>
        <w:rPr>
          <w:rFonts w:ascii="Consolas" w:eastAsia="Consolas" w:hAnsi="Consolas" w:cs="Consolas"/>
          <w:b/>
          <w:color w:val="CE9178"/>
          <w:sz w:val="21"/>
        </w:rPr>
        <w:t>"wokwi"</w:t>
      </w:r>
      <w:r>
        <w:rPr>
          <w:rFonts w:ascii="Consolas" w:eastAsia="Consolas" w:hAnsi="Consolas" w:cs="Consolas"/>
          <w:b/>
          <w:color w:val="CCCCCC"/>
          <w:sz w:val="21"/>
        </w:rPr>
        <w:t xml:space="preserve">, </w:t>
      </w:r>
    </w:p>
    <w:p w:rsidR="002028CF" w:rsidRDefault="002028CF" w:rsidP="002028CF">
      <w:pPr>
        <w:shd w:val="clear" w:color="auto" w:fill="1F1F1F"/>
        <w:spacing w:after="16" w:line="256" w:lineRule="auto"/>
        <w:ind w:left="-5"/>
      </w:pPr>
      <w:r>
        <w:rPr>
          <w:rFonts w:ascii="Consolas" w:eastAsia="Consolas" w:hAnsi="Consolas" w:cs="Consolas"/>
          <w:b/>
          <w:color w:val="CCCCCC"/>
          <w:sz w:val="21"/>
        </w:rPr>
        <w:t xml:space="preserve">  </w:t>
      </w:r>
      <w:r>
        <w:rPr>
          <w:rFonts w:ascii="Consolas" w:eastAsia="Consolas" w:hAnsi="Consolas" w:cs="Consolas"/>
          <w:b/>
          <w:color w:val="9CDCFE"/>
          <w:sz w:val="21"/>
        </w:rPr>
        <w:t>"parts"</w:t>
      </w:r>
      <w:r>
        <w:rPr>
          <w:rFonts w:ascii="Consolas" w:eastAsia="Consolas" w:hAnsi="Consolas" w:cs="Consolas"/>
          <w:b/>
          <w:color w:val="CCCCCC"/>
          <w:sz w:val="21"/>
        </w:rPr>
        <w:t xml:space="preserve">: [ </w:t>
      </w:r>
    </w:p>
    <w:p w:rsidR="002028CF" w:rsidRDefault="002028CF" w:rsidP="002028CF">
      <w:pPr>
        <w:shd w:val="clear" w:color="auto" w:fill="1F1F1F"/>
        <w:spacing w:after="17" w:line="256" w:lineRule="auto"/>
        <w:ind w:left="-5"/>
      </w:pPr>
      <w:r>
        <w:rPr>
          <w:rFonts w:ascii="Consolas" w:eastAsia="Consolas" w:hAnsi="Consolas" w:cs="Consolas"/>
          <w:b/>
          <w:color w:val="CCCCCC"/>
          <w:sz w:val="21"/>
        </w:rPr>
        <w:t xml:space="preserve">    { </w:t>
      </w:r>
      <w:r>
        <w:rPr>
          <w:rFonts w:ascii="Consolas" w:eastAsia="Consolas" w:hAnsi="Consolas" w:cs="Consolas"/>
          <w:b/>
          <w:color w:val="9CDCFE"/>
          <w:sz w:val="21"/>
        </w:rPr>
        <w:t>"type"</w:t>
      </w:r>
      <w:r>
        <w:rPr>
          <w:rFonts w:ascii="Consolas" w:eastAsia="Consolas" w:hAnsi="Consolas" w:cs="Consolas"/>
          <w:b/>
          <w:color w:val="CCCCCC"/>
          <w:sz w:val="21"/>
        </w:rPr>
        <w:t xml:space="preserve">: </w:t>
      </w:r>
      <w:r>
        <w:rPr>
          <w:rFonts w:ascii="Consolas" w:eastAsia="Consolas" w:hAnsi="Consolas" w:cs="Consolas"/>
          <w:b/>
          <w:color w:val="CE9178"/>
          <w:sz w:val="21"/>
        </w:rPr>
        <w:t>"wokwi-esp32-devkit-v1"</w:t>
      </w:r>
      <w:r>
        <w:rPr>
          <w:rFonts w:ascii="Consolas" w:eastAsia="Consolas" w:hAnsi="Consolas" w:cs="Consolas"/>
          <w:b/>
          <w:color w:val="CCCCCC"/>
          <w:sz w:val="21"/>
        </w:rPr>
        <w:t xml:space="preserve">, </w:t>
      </w:r>
      <w:r>
        <w:rPr>
          <w:rFonts w:ascii="Consolas" w:eastAsia="Consolas" w:hAnsi="Consolas" w:cs="Consolas"/>
          <w:b/>
          <w:color w:val="9CDCFE"/>
          <w:sz w:val="21"/>
        </w:rPr>
        <w:t>"id"</w:t>
      </w:r>
      <w:r>
        <w:rPr>
          <w:rFonts w:ascii="Consolas" w:eastAsia="Consolas" w:hAnsi="Consolas" w:cs="Consolas"/>
          <w:b/>
          <w:color w:val="CCCCCC"/>
          <w:sz w:val="21"/>
        </w:rPr>
        <w:t xml:space="preserve">: </w:t>
      </w:r>
      <w:r>
        <w:rPr>
          <w:rFonts w:ascii="Consolas" w:eastAsia="Consolas" w:hAnsi="Consolas" w:cs="Consolas"/>
          <w:b/>
          <w:color w:val="CE9178"/>
          <w:sz w:val="21"/>
        </w:rPr>
        <w:t>"esp"</w:t>
      </w:r>
      <w:r>
        <w:rPr>
          <w:rFonts w:ascii="Consolas" w:eastAsia="Consolas" w:hAnsi="Consolas" w:cs="Consolas"/>
          <w:b/>
          <w:color w:val="CCCCCC"/>
          <w:sz w:val="21"/>
        </w:rPr>
        <w:t xml:space="preserve">, </w:t>
      </w:r>
      <w:r>
        <w:rPr>
          <w:rFonts w:ascii="Consolas" w:eastAsia="Consolas" w:hAnsi="Consolas" w:cs="Consolas"/>
          <w:b/>
          <w:color w:val="9CDCFE"/>
          <w:sz w:val="21"/>
        </w:rPr>
        <w:t>"top"</w:t>
      </w:r>
      <w:r>
        <w:rPr>
          <w:rFonts w:ascii="Consolas" w:eastAsia="Consolas" w:hAnsi="Consolas" w:cs="Consolas"/>
          <w:b/>
          <w:color w:val="CCCCCC"/>
          <w:sz w:val="21"/>
        </w:rPr>
        <w:t xml:space="preserve">: </w:t>
      </w:r>
      <w:r>
        <w:rPr>
          <w:rFonts w:ascii="Consolas" w:eastAsia="Consolas" w:hAnsi="Consolas" w:cs="Consolas"/>
          <w:b/>
          <w:color w:val="B5CEA8"/>
          <w:sz w:val="21"/>
        </w:rPr>
        <w:t>-110.5</w:t>
      </w:r>
      <w:r>
        <w:rPr>
          <w:rFonts w:ascii="Consolas" w:eastAsia="Consolas" w:hAnsi="Consolas" w:cs="Consolas"/>
          <w:b/>
          <w:color w:val="CCCCCC"/>
          <w:sz w:val="21"/>
        </w:rPr>
        <w:t xml:space="preserve">, </w:t>
      </w:r>
      <w:r>
        <w:rPr>
          <w:rFonts w:ascii="Consolas" w:eastAsia="Consolas" w:hAnsi="Consolas" w:cs="Consolas"/>
          <w:b/>
          <w:color w:val="9CDCFE"/>
          <w:sz w:val="21"/>
        </w:rPr>
        <w:t>"left"</w:t>
      </w:r>
      <w:r>
        <w:rPr>
          <w:rFonts w:ascii="Consolas" w:eastAsia="Consolas" w:hAnsi="Consolas" w:cs="Consolas"/>
          <w:b/>
          <w:color w:val="CCCCCC"/>
          <w:sz w:val="21"/>
        </w:rPr>
        <w:t xml:space="preserve">: </w:t>
      </w:r>
      <w:r>
        <w:rPr>
          <w:rFonts w:ascii="Consolas" w:eastAsia="Consolas" w:hAnsi="Consolas" w:cs="Consolas"/>
          <w:b/>
          <w:color w:val="B5CEA8"/>
          <w:sz w:val="21"/>
        </w:rPr>
        <w:t>-14.6</w:t>
      </w:r>
      <w:r>
        <w:rPr>
          <w:rFonts w:ascii="Consolas" w:eastAsia="Consolas" w:hAnsi="Consolas" w:cs="Consolas"/>
          <w:b/>
          <w:color w:val="CCCCCC"/>
          <w:sz w:val="21"/>
        </w:rPr>
        <w:t xml:space="preserve">, </w:t>
      </w:r>
    </w:p>
    <w:p w:rsidR="002028CF" w:rsidRDefault="002028CF" w:rsidP="002028CF">
      <w:pPr>
        <w:shd w:val="clear" w:color="auto" w:fill="1F1F1F"/>
        <w:spacing w:after="16" w:line="256" w:lineRule="auto"/>
        <w:ind w:left="-5"/>
      </w:pPr>
      <w:r>
        <w:rPr>
          <w:rFonts w:ascii="Consolas" w:eastAsia="Consolas" w:hAnsi="Consolas" w:cs="Consolas"/>
          <w:b/>
          <w:color w:val="9CDCFE"/>
          <w:sz w:val="21"/>
        </w:rPr>
        <w:t>"attrs"</w:t>
      </w:r>
      <w:r>
        <w:rPr>
          <w:rFonts w:ascii="Consolas" w:eastAsia="Consolas" w:hAnsi="Consolas" w:cs="Consolas"/>
          <w:b/>
          <w:color w:val="CCCCCC"/>
          <w:sz w:val="21"/>
        </w:rPr>
        <w:t xml:space="preserve">: {} }, </w:t>
      </w:r>
    </w:p>
    <w:p w:rsidR="002028CF" w:rsidRDefault="002028CF" w:rsidP="002028CF">
      <w:pPr>
        <w:shd w:val="clear" w:color="auto" w:fill="1F1F1F"/>
        <w:spacing w:after="17" w:line="256" w:lineRule="auto"/>
        <w:ind w:left="-5"/>
      </w:pPr>
      <w:r>
        <w:rPr>
          <w:rFonts w:ascii="Consolas" w:eastAsia="Consolas" w:hAnsi="Consolas" w:cs="Consolas"/>
          <w:b/>
          <w:color w:val="CCCCCC"/>
          <w:sz w:val="21"/>
        </w:rPr>
        <w:t xml:space="preserve">    { </w:t>
      </w:r>
    </w:p>
    <w:p w:rsidR="002028CF" w:rsidRDefault="002028CF" w:rsidP="002028CF">
      <w:pPr>
        <w:shd w:val="clear" w:color="auto" w:fill="1F1F1F"/>
        <w:spacing w:after="17" w:line="256" w:lineRule="auto"/>
        <w:ind w:left="-5"/>
      </w:pPr>
      <w:r>
        <w:rPr>
          <w:rFonts w:ascii="Consolas" w:eastAsia="Consolas" w:hAnsi="Consolas" w:cs="Consolas"/>
          <w:b/>
          <w:color w:val="CCCCCC"/>
          <w:sz w:val="21"/>
        </w:rPr>
        <w:t xml:space="preserve">      </w:t>
      </w:r>
      <w:r>
        <w:rPr>
          <w:rFonts w:ascii="Consolas" w:eastAsia="Consolas" w:hAnsi="Consolas" w:cs="Consolas"/>
          <w:b/>
          <w:color w:val="9CDCFE"/>
          <w:sz w:val="21"/>
        </w:rPr>
        <w:t>"type"</w:t>
      </w:r>
      <w:r>
        <w:rPr>
          <w:rFonts w:ascii="Consolas" w:eastAsia="Consolas" w:hAnsi="Consolas" w:cs="Consolas"/>
          <w:b/>
          <w:color w:val="CCCCCC"/>
          <w:sz w:val="21"/>
        </w:rPr>
        <w:t xml:space="preserve">: </w:t>
      </w:r>
      <w:r>
        <w:rPr>
          <w:rFonts w:ascii="Consolas" w:eastAsia="Consolas" w:hAnsi="Consolas" w:cs="Consolas"/>
          <w:b/>
          <w:color w:val="CE9178"/>
          <w:sz w:val="21"/>
        </w:rPr>
        <w:t>"wokwi-pir-motion-sensor"</w:t>
      </w:r>
      <w:r>
        <w:rPr>
          <w:rFonts w:ascii="Consolas" w:eastAsia="Consolas" w:hAnsi="Consolas" w:cs="Consolas"/>
          <w:b/>
          <w:color w:val="CCCCCC"/>
          <w:sz w:val="21"/>
        </w:rPr>
        <w:t xml:space="preserve">, </w:t>
      </w:r>
    </w:p>
    <w:p w:rsidR="002028CF" w:rsidRDefault="002028CF" w:rsidP="002028CF">
      <w:pPr>
        <w:shd w:val="clear" w:color="auto" w:fill="1F1F1F"/>
        <w:spacing w:after="17" w:line="256" w:lineRule="auto"/>
        <w:ind w:left="-5"/>
      </w:pPr>
      <w:r>
        <w:rPr>
          <w:rFonts w:ascii="Consolas" w:eastAsia="Consolas" w:hAnsi="Consolas" w:cs="Consolas"/>
          <w:b/>
          <w:color w:val="CCCCCC"/>
          <w:sz w:val="21"/>
        </w:rPr>
        <w:t xml:space="preserve">      </w:t>
      </w:r>
      <w:r>
        <w:rPr>
          <w:rFonts w:ascii="Consolas" w:eastAsia="Consolas" w:hAnsi="Consolas" w:cs="Consolas"/>
          <w:b/>
          <w:color w:val="9CDCFE"/>
          <w:sz w:val="21"/>
        </w:rPr>
        <w:t>"id"</w:t>
      </w:r>
      <w:r>
        <w:rPr>
          <w:rFonts w:ascii="Consolas" w:eastAsia="Consolas" w:hAnsi="Consolas" w:cs="Consolas"/>
          <w:b/>
          <w:color w:val="CCCCCC"/>
          <w:sz w:val="21"/>
        </w:rPr>
        <w:t xml:space="preserve">: </w:t>
      </w:r>
      <w:r>
        <w:rPr>
          <w:rFonts w:ascii="Consolas" w:eastAsia="Consolas" w:hAnsi="Consolas" w:cs="Consolas"/>
          <w:b/>
          <w:color w:val="CE9178"/>
          <w:sz w:val="21"/>
        </w:rPr>
        <w:t>"pir1"</w:t>
      </w:r>
      <w:r>
        <w:rPr>
          <w:rFonts w:ascii="Consolas" w:eastAsia="Consolas" w:hAnsi="Consolas" w:cs="Consolas"/>
          <w:b/>
          <w:color w:val="CCCCCC"/>
          <w:sz w:val="21"/>
        </w:rPr>
        <w:t xml:space="preserve">, </w:t>
      </w:r>
    </w:p>
    <w:p w:rsidR="002028CF" w:rsidRDefault="002028CF" w:rsidP="002028CF">
      <w:pPr>
        <w:shd w:val="clear" w:color="auto" w:fill="1F1F1F"/>
        <w:spacing w:after="19" w:line="256" w:lineRule="auto"/>
        <w:ind w:left="-15" w:firstLine="0"/>
      </w:pPr>
      <w:r>
        <w:rPr>
          <w:rFonts w:ascii="Consolas" w:eastAsia="Consolas" w:hAnsi="Consolas" w:cs="Consolas"/>
          <w:b/>
          <w:color w:val="CCCCCC"/>
          <w:sz w:val="21"/>
        </w:rPr>
        <w:t xml:space="preserve">      </w:t>
      </w:r>
      <w:r>
        <w:rPr>
          <w:rFonts w:ascii="Consolas" w:eastAsia="Consolas" w:hAnsi="Consolas" w:cs="Consolas"/>
          <w:b/>
          <w:color w:val="9CDCFE"/>
          <w:sz w:val="21"/>
        </w:rPr>
        <w:t>"top"</w:t>
      </w:r>
      <w:r>
        <w:rPr>
          <w:rFonts w:ascii="Consolas" w:eastAsia="Consolas" w:hAnsi="Consolas" w:cs="Consolas"/>
          <w:b/>
          <w:color w:val="CCCCCC"/>
          <w:sz w:val="21"/>
        </w:rPr>
        <w:t xml:space="preserve">: </w:t>
      </w:r>
      <w:r>
        <w:rPr>
          <w:rFonts w:ascii="Consolas" w:eastAsia="Consolas" w:hAnsi="Consolas" w:cs="Consolas"/>
          <w:b/>
          <w:color w:val="B5CEA8"/>
          <w:sz w:val="21"/>
        </w:rPr>
        <w:t>-216.8</w:t>
      </w:r>
      <w:r>
        <w:rPr>
          <w:rFonts w:ascii="Consolas" w:eastAsia="Consolas" w:hAnsi="Consolas" w:cs="Consolas"/>
          <w:b/>
          <w:color w:val="CCCCCC"/>
          <w:sz w:val="21"/>
        </w:rPr>
        <w:t xml:space="preserve">, </w:t>
      </w:r>
    </w:p>
    <w:p w:rsidR="002028CF" w:rsidRDefault="002028CF" w:rsidP="002028CF">
      <w:pPr>
        <w:shd w:val="clear" w:color="auto" w:fill="1F1F1F"/>
        <w:spacing w:after="16" w:line="256" w:lineRule="auto"/>
        <w:ind w:left="-5"/>
      </w:pPr>
      <w:r>
        <w:rPr>
          <w:rFonts w:ascii="Consolas" w:eastAsia="Consolas" w:hAnsi="Consolas" w:cs="Consolas"/>
          <w:b/>
          <w:color w:val="CCCCCC"/>
          <w:sz w:val="21"/>
        </w:rPr>
        <w:t xml:space="preserve">      </w:t>
      </w:r>
      <w:r>
        <w:rPr>
          <w:rFonts w:ascii="Consolas" w:eastAsia="Consolas" w:hAnsi="Consolas" w:cs="Consolas"/>
          <w:b/>
          <w:color w:val="9CDCFE"/>
          <w:sz w:val="21"/>
        </w:rPr>
        <w:t>"left"</w:t>
      </w:r>
      <w:r>
        <w:rPr>
          <w:rFonts w:ascii="Consolas" w:eastAsia="Consolas" w:hAnsi="Consolas" w:cs="Consolas"/>
          <w:b/>
          <w:color w:val="CCCCCC"/>
          <w:sz w:val="21"/>
        </w:rPr>
        <w:t xml:space="preserve">: </w:t>
      </w:r>
      <w:r>
        <w:rPr>
          <w:rFonts w:ascii="Consolas" w:eastAsia="Consolas" w:hAnsi="Consolas" w:cs="Consolas"/>
          <w:b/>
          <w:color w:val="B5CEA8"/>
          <w:sz w:val="21"/>
        </w:rPr>
        <w:t>194.22</w:t>
      </w:r>
      <w:r>
        <w:rPr>
          <w:rFonts w:ascii="Consolas" w:eastAsia="Consolas" w:hAnsi="Consolas" w:cs="Consolas"/>
          <w:b/>
          <w:color w:val="CCCCCC"/>
          <w:sz w:val="21"/>
        </w:rPr>
        <w:t xml:space="preserve">, </w:t>
      </w:r>
    </w:p>
    <w:p w:rsidR="002028CF" w:rsidRDefault="002028CF" w:rsidP="002028CF">
      <w:pPr>
        <w:shd w:val="clear" w:color="auto" w:fill="1F1F1F"/>
        <w:spacing w:after="16" w:line="256" w:lineRule="auto"/>
        <w:ind w:left="-5"/>
      </w:pPr>
      <w:r>
        <w:rPr>
          <w:rFonts w:ascii="Consolas" w:eastAsia="Consolas" w:hAnsi="Consolas" w:cs="Consolas"/>
          <w:b/>
          <w:color w:val="CCCCCC"/>
          <w:sz w:val="21"/>
        </w:rPr>
        <w:t xml:space="preserve">      </w:t>
      </w:r>
      <w:r>
        <w:rPr>
          <w:rFonts w:ascii="Consolas" w:eastAsia="Consolas" w:hAnsi="Consolas" w:cs="Consolas"/>
          <w:b/>
          <w:color w:val="9CDCFE"/>
          <w:sz w:val="21"/>
        </w:rPr>
        <w:t>"attrs"</w:t>
      </w:r>
      <w:r>
        <w:rPr>
          <w:rFonts w:ascii="Consolas" w:eastAsia="Consolas" w:hAnsi="Consolas" w:cs="Consolas"/>
          <w:b/>
          <w:color w:val="CCCCCC"/>
          <w:sz w:val="21"/>
        </w:rPr>
        <w:t xml:space="preserve">: {} </w:t>
      </w:r>
    </w:p>
    <w:p w:rsidR="002028CF" w:rsidRDefault="002028CF" w:rsidP="002028CF">
      <w:pPr>
        <w:shd w:val="clear" w:color="auto" w:fill="1F1F1F"/>
        <w:spacing w:after="17" w:line="256" w:lineRule="auto"/>
        <w:ind w:left="-5"/>
      </w:pPr>
      <w:r>
        <w:rPr>
          <w:rFonts w:ascii="Consolas" w:eastAsia="Consolas" w:hAnsi="Consolas" w:cs="Consolas"/>
          <w:b/>
          <w:color w:val="CCCCCC"/>
          <w:sz w:val="21"/>
        </w:rPr>
        <w:t xml:space="preserve">    }, </w:t>
      </w:r>
    </w:p>
    <w:p w:rsidR="002028CF" w:rsidRDefault="002028CF" w:rsidP="002028CF">
      <w:pPr>
        <w:shd w:val="clear" w:color="auto" w:fill="1F1F1F"/>
        <w:spacing w:after="17" w:line="256" w:lineRule="auto"/>
        <w:ind w:left="-5"/>
      </w:pPr>
      <w:r>
        <w:rPr>
          <w:rFonts w:ascii="Consolas" w:eastAsia="Consolas" w:hAnsi="Consolas" w:cs="Consolas"/>
          <w:b/>
          <w:color w:val="CCCCCC"/>
          <w:sz w:val="21"/>
        </w:rPr>
        <w:t xml:space="preserve">    { </w:t>
      </w:r>
    </w:p>
    <w:p w:rsidR="002028CF" w:rsidRDefault="002028CF" w:rsidP="002028CF">
      <w:pPr>
        <w:shd w:val="clear" w:color="auto" w:fill="1F1F1F"/>
        <w:spacing w:after="17" w:line="256" w:lineRule="auto"/>
        <w:ind w:left="-5"/>
      </w:pPr>
      <w:r>
        <w:rPr>
          <w:rFonts w:ascii="Consolas" w:eastAsia="Consolas" w:hAnsi="Consolas" w:cs="Consolas"/>
          <w:b/>
          <w:color w:val="CCCCCC"/>
          <w:sz w:val="21"/>
        </w:rPr>
        <w:t xml:space="preserve">      </w:t>
      </w:r>
      <w:r>
        <w:rPr>
          <w:rFonts w:ascii="Consolas" w:eastAsia="Consolas" w:hAnsi="Consolas" w:cs="Consolas"/>
          <w:b/>
          <w:color w:val="9CDCFE"/>
          <w:sz w:val="21"/>
        </w:rPr>
        <w:t>"type"</w:t>
      </w:r>
      <w:r>
        <w:rPr>
          <w:rFonts w:ascii="Consolas" w:eastAsia="Consolas" w:hAnsi="Consolas" w:cs="Consolas"/>
          <w:b/>
          <w:color w:val="CCCCCC"/>
          <w:sz w:val="21"/>
        </w:rPr>
        <w:t xml:space="preserve">: </w:t>
      </w:r>
      <w:r>
        <w:rPr>
          <w:rFonts w:ascii="Consolas" w:eastAsia="Consolas" w:hAnsi="Consolas" w:cs="Consolas"/>
          <w:b/>
          <w:color w:val="CE9178"/>
          <w:sz w:val="21"/>
        </w:rPr>
        <w:t>"wokwi-led"</w:t>
      </w:r>
      <w:r>
        <w:rPr>
          <w:rFonts w:ascii="Consolas" w:eastAsia="Consolas" w:hAnsi="Consolas" w:cs="Consolas"/>
          <w:b/>
          <w:color w:val="CCCCCC"/>
          <w:sz w:val="21"/>
        </w:rPr>
        <w:t xml:space="preserve">, </w:t>
      </w:r>
    </w:p>
    <w:p w:rsidR="002028CF" w:rsidRDefault="002028CF" w:rsidP="002028CF">
      <w:pPr>
        <w:shd w:val="clear" w:color="auto" w:fill="1F1F1F"/>
        <w:spacing w:after="17" w:line="256" w:lineRule="auto"/>
        <w:ind w:left="-5"/>
      </w:pPr>
      <w:r>
        <w:rPr>
          <w:rFonts w:ascii="Consolas" w:eastAsia="Consolas" w:hAnsi="Consolas" w:cs="Consolas"/>
          <w:b/>
          <w:color w:val="CCCCCC"/>
          <w:sz w:val="21"/>
        </w:rPr>
        <w:t xml:space="preserve">      </w:t>
      </w:r>
      <w:r>
        <w:rPr>
          <w:rFonts w:ascii="Consolas" w:eastAsia="Consolas" w:hAnsi="Consolas" w:cs="Consolas"/>
          <w:b/>
          <w:color w:val="9CDCFE"/>
          <w:sz w:val="21"/>
        </w:rPr>
        <w:t>"id"</w:t>
      </w:r>
      <w:r>
        <w:rPr>
          <w:rFonts w:ascii="Consolas" w:eastAsia="Consolas" w:hAnsi="Consolas" w:cs="Consolas"/>
          <w:b/>
          <w:color w:val="CCCCCC"/>
          <w:sz w:val="21"/>
        </w:rPr>
        <w:t xml:space="preserve">: </w:t>
      </w:r>
      <w:r>
        <w:rPr>
          <w:rFonts w:ascii="Consolas" w:eastAsia="Consolas" w:hAnsi="Consolas" w:cs="Consolas"/>
          <w:b/>
          <w:color w:val="CE9178"/>
          <w:sz w:val="21"/>
        </w:rPr>
        <w:t>"led1"</w:t>
      </w:r>
      <w:r>
        <w:rPr>
          <w:rFonts w:ascii="Consolas" w:eastAsia="Consolas" w:hAnsi="Consolas" w:cs="Consolas"/>
          <w:b/>
          <w:color w:val="CCCCCC"/>
          <w:sz w:val="21"/>
        </w:rPr>
        <w:t xml:space="preserve">, </w:t>
      </w:r>
    </w:p>
    <w:p w:rsidR="002028CF" w:rsidRDefault="002028CF" w:rsidP="002028CF">
      <w:pPr>
        <w:shd w:val="clear" w:color="auto" w:fill="1F1F1F"/>
        <w:spacing w:after="16" w:line="256" w:lineRule="auto"/>
        <w:ind w:left="-5"/>
      </w:pPr>
      <w:r>
        <w:rPr>
          <w:rFonts w:ascii="Consolas" w:eastAsia="Consolas" w:hAnsi="Consolas" w:cs="Consolas"/>
          <w:b/>
          <w:color w:val="CCCCCC"/>
          <w:sz w:val="21"/>
        </w:rPr>
        <w:t xml:space="preserve">      </w:t>
      </w:r>
      <w:r>
        <w:rPr>
          <w:rFonts w:ascii="Consolas" w:eastAsia="Consolas" w:hAnsi="Consolas" w:cs="Consolas"/>
          <w:b/>
          <w:color w:val="9CDCFE"/>
          <w:sz w:val="21"/>
        </w:rPr>
        <w:t>"top"</w:t>
      </w:r>
      <w:r>
        <w:rPr>
          <w:rFonts w:ascii="Consolas" w:eastAsia="Consolas" w:hAnsi="Consolas" w:cs="Consolas"/>
          <w:b/>
          <w:color w:val="CCCCCC"/>
          <w:sz w:val="21"/>
        </w:rPr>
        <w:t xml:space="preserve">: </w:t>
      </w:r>
      <w:r>
        <w:rPr>
          <w:rFonts w:ascii="Consolas" w:eastAsia="Consolas" w:hAnsi="Consolas" w:cs="Consolas"/>
          <w:b/>
          <w:color w:val="B5CEA8"/>
          <w:sz w:val="21"/>
        </w:rPr>
        <w:t>111.6</w:t>
      </w:r>
      <w:r>
        <w:rPr>
          <w:rFonts w:ascii="Consolas" w:eastAsia="Consolas" w:hAnsi="Consolas" w:cs="Consolas"/>
          <w:b/>
          <w:color w:val="CCCCCC"/>
          <w:sz w:val="21"/>
        </w:rPr>
        <w:t xml:space="preserve">, </w:t>
      </w:r>
    </w:p>
    <w:p w:rsidR="002028CF" w:rsidRDefault="002028CF" w:rsidP="002028CF">
      <w:pPr>
        <w:shd w:val="clear" w:color="auto" w:fill="1F1F1F"/>
        <w:spacing w:after="16" w:line="256" w:lineRule="auto"/>
        <w:ind w:left="-5"/>
      </w:pPr>
      <w:r>
        <w:rPr>
          <w:rFonts w:ascii="Consolas" w:eastAsia="Consolas" w:hAnsi="Consolas" w:cs="Consolas"/>
          <w:b/>
          <w:color w:val="CCCCCC"/>
          <w:sz w:val="21"/>
        </w:rPr>
        <w:t xml:space="preserve">      </w:t>
      </w:r>
      <w:r>
        <w:rPr>
          <w:rFonts w:ascii="Consolas" w:eastAsia="Consolas" w:hAnsi="Consolas" w:cs="Consolas"/>
          <w:b/>
          <w:color w:val="9CDCFE"/>
          <w:sz w:val="21"/>
        </w:rPr>
        <w:t>"left"</w:t>
      </w:r>
      <w:r>
        <w:rPr>
          <w:rFonts w:ascii="Consolas" w:eastAsia="Consolas" w:hAnsi="Consolas" w:cs="Consolas"/>
          <w:b/>
          <w:color w:val="CCCCCC"/>
          <w:sz w:val="21"/>
        </w:rPr>
        <w:t xml:space="preserve">: </w:t>
      </w:r>
      <w:r>
        <w:rPr>
          <w:rFonts w:ascii="Consolas" w:eastAsia="Consolas" w:hAnsi="Consolas" w:cs="Consolas"/>
          <w:b/>
          <w:color w:val="B5CEA8"/>
          <w:sz w:val="21"/>
        </w:rPr>
        <w:t>-284.2</w:t>
      </w:r>
      <w:r>
        <w:rPr>
          <w:rFonts w:ascii="Consolas" w:eastAsia="Consolas" w:hAnsi="Consolas" w:cs="Consolas"/>
          <w:b/>
          <w:color w:val="CCCCCC"/>
          <w:sz w:val="21"/>
        </w:rPr>
        <w:t xml:space="preserve">, </w:t>
      </w:r>
    </w:p>
    <w:p w:rsidR="002028CF" w:rsidRDefault="002028CF" w:rsidP="002028CF">
      <w:pPr>
        <w:shd w:val="clear" w:color="auto" w:fill="1F1F1F"/>
        <w:spacing w:after="16" w:line="256" w:lineRule="auto"/>
        <w:ind w:left="-5"/>
      </w:pPr>
      <w:r>
        <w:rPr>
          <w:rFonts w:ascii="Consolas" w:eastAsia="Consolas" w:hAnsi="Consolas" w:cs="Consolas"/>
          <w:b/>
          <w:color w:val="CCCCCC"/>
          <w:sz w:val="21"/>
        </w:rPr>
        <w:t xml:space="preserve">      </w:t>
      </w:r>
      <w:r>
        <w:rPr>
          <w:rFonts w:ascii="Consolas" w:eastAsia="Consolas" w:hAnsi="Consolas" w:cs="Consolas"/>
          <w:b/>
          <w:color w:val="9CDCFE"/>
          <w:sz w:val="21"/>
        </w:rPr>
        <w:t>"attrs"</w:t>
      </w:r>
      <w:r>
        <w:rPr>
          <w:rFonts w:ascii="Consolas" w:eastAsia="Consolas" w:hAnsi="Consolas" w:cs="Consolas"/>
          <w:b/>
          <w:color w:val="CCCCCC"/>
          <w:sz w:val="21"/>
        </w:rPr>
        <w:t xml:space="preserve">: { </w:t>
      </w:r>
      <w:r>
        <w:rPr>
          <w:rFonts w:ascii="Consolas" w:eastAsia="Consolas" w:hAnsi="Consolas" w:cs="Consolas"/>
          <w:b/>
          <w:color w:val="9CDCFE"/>
          <w:sz w:val="21"/>
        </w:rPr>
        <w:t>"color"</w:t>
      </w:r>
      <w:r>
        <w:rPr>
          <w:rFonts w:ascii="Consolas" w:eastAsia="Consolas" w:hAnsi="Consolas" w:cs="Consolas"/>
          <w:b/>
          <w:color w:val="CCCCCC"/>
          <w:sz w:val="21"/>
        </w:rPr>
        <w:t xml:space="preserve">: </w:t>
      </w:r>
      <w:r>
        <w:rPr>
          <w:rFonts w:ascii="Consolas" w:eastAsia="Consolas" w:hAnsi="Consolas" w:cs="Consolas"/>
          <w:b/>
          <w:color w:val="CE9178"/>
          <w:sz w:val="21"/>
        </w:rPr>
        <w:t>"cyan"</w:t>
      </w:r>
      <w:r>
        <w:rPr>
          <w:rFonts w:ascii="Consolas" w:eastAsia="Consolas" w:hAnsi="Consolas" w:cs="Consolas"/>
          <w:b/>
          <w:color w:val="CCCCCC"/>
          <w:sz w:val="21"/>
        </w:rPr>
        <w:t xml:space="preserve"> } </w:t>
      </w:r>
    </w:p>
    <w:p w:rsidR="002028CF" w:rsidRDefault="002028CF" w:rsidP="002028CF">
      <w:pPr>
        <w:shd w:val="clear" w:color="auto" w:fill="1F1F1F"/>
        <w:spacing w:after="17" w:line="256" w:lineRule="auto"/>
        <w:ind w:left="-5"/>
      </w:pPr>
      <w:r>
        <w:rPr>
          <w:rFonts w:ascii="Consolas" w:eastAsia="Consolas" w:hAnsi="Consolas" w:cs="Consolas"/>
          <w:b/>
          <w:color w:val="CCCCCC"/>
          <w:sz w:val="21"/>
        </w:rPr>
        <w:t xml:space="preserve">    }, </w:t>
      </w:r>
    </w:p>
    <w:p w:rsidR="002028CF" w:rsidRDefault="002028CF" w:rsidP="002028CF">
      <w:pPr>
        <w:shd w:val="clear" w:color="auto" w:fill="1F1F1F"/>
        <w:spacing w:after="17" w:line="256" w:lineRule="auto"/>
        <w:ind w:left="-5"/>
      </w:pPr>
      <w:r>
        <w:rPr>
          <w:rFonts w:ascii="Consolas" w:eastAsia="Consolas" w:hAnsi="Consolas" w:cs="Consolas"/>
          <w:b/>
          <w:color w:val="CCCCCC"/>
          <w:sz w:val="21"/>
        </w:rPr>
        <w:t xml:space="preserve">    { </w:t>
      </w:r>
      <w:r>
        <w:rPr>
          <w:rFonts w:ascii="Consolas" w:eastAsia="Consolas" w:hAnsi="Consolas" w:cs="Consolas"/>
          <w:b/>
          <w:color w:val="9CDCFE"/>
          <w:sz w:val="21"/>
        </w:rPr>
        <w:t>"type"</w:t>
      </w:r>
      <w:r>
        <w:rPr>
          <w:rFonts w:ascii="Consolas" w:eastAsia="Consolas" w:hAnsi="Consolas" w:cs="Consolas"/>
          <w:b/>
          <w:color w:val="CCCCCC"/>
          <w:sz w:val="21"/>
        </w:rPr>
        <w:t xml:space="preserve">: </w:t>
      </w:r>
      <w:r>
        <w:rPr>
          <w:rFonts w:ascii="Consolas" w:eastAsia="Consolas" w:hAnsi="Consolas" w:cs="Consolas"/>
          <w:b/>
          <w:color w:val="CE9178"/>
          <w:sz w:val="21"/>
        </w:rPr>
        <w:t>"wokwi-hc-sr04"</w:t>
      </w:r>
      <w:r>
        <w:rPr>
          <w:rFonts w:ascii="Consolas" w:eastAsia="Consolas" w:hAnsi="Consolas" w:cs="Consolas"/>
          <w:b/>
          <w:color w:val="CCCCCC"/>
          <w:sz w:val="21"/>
        </w:rPr>
        <w:t xml:space="preserve">, </w:t>
      </w:r>
      <w:r>
        <w:rPr>
          <w:rFonts w:ascii="Consolas" w:eastAsia="Consolas" w:hAnsi="Consolas" w:cs="Consolas"/>
          <w:b/>
          <w:color w:val="9CDCFE"/>
          <w:sz w:val="21"/>
        </w:rPr>
        <w:t>"id"</w:t>
      </w:r>
      <w:r>
        <w:rPr>
          <w:rFonts w:ascii="Consolas" w:eastAsia="Consolas" w:hAnsi="Consolas" w:cs="Consolas"/>
          <w:b/>
          <w:color w:val="CCCCCC"/>
          <w:sz w:val="21"/>
        </w:rPr>
        <w:t xml:space="preserve">: </w:t>
      </w:r>
      <w:r>
        <w:rPr>
          <w:rFonts w:ascii="Consolas" w:eastAsia="Consolas" w:hAnsi="Consolas" w:cs="Consolas"/>
          <w:b/>
          <w:color w:val="CE9178"/>
          <w:sz w:val="21"/>
        </w:rPr>
        <w:t>"ultrasonic1"</w:t>
      </w:r>
      <w:r>
        <w:rPr>
          <w:rFonts w:ascii="Consolas" w:eastAsia="Consolas" w:hAnsi="Consolas" w:cs="Consolas"/>
          <w:b/>
          <w:color w:val="CCCCCC"/>
          <w:sz w:val="21"/>
        </w:rPr>
        <w:t xml:space="preserve">, </w:t>
      </w:r>
      <w:r>
        <w:rPr>
          <w:rFonts w:ascii="Consolas" w:eastAsia="Consolas" w:hAnsi="Consolas" w:cs="Consolas"/>
          <w:b/>
          <w:color w:val="9CDCFE"/>
          <w:sz w:val="21"/>
        </w:rPr>
        <w:t>"top"</w:t>
      </w:r>
      <w:r>
        <w:rPr>
          <w:rFonts w:ascii="Consolas" w:eastAsia="Consolas" w:hAnsi="Consolas" w:cs="Consolas"/>
          <w:b/>
          <w:color w:val="CCCCCC"/>
          <w:sz w:val="21"/>
        </w:rPr>
        <w:t xml:space="preserve">: </w:t>
      </w:r>
      <w:r>
        <w:rPr>
          <w:rFonts w:ascii="Consolas" w:eastAsia="Consolas" w:hAnsi="Consolas" w:cs="Consolas"/>
          <w:b/>
          <w:color w:val="B5CEA8"/>
          <w:sz w:val="21"/>
        </w:rPr>
        <w:t>-228.9</w:t>
      </w:r>
      <w:r>
        <w:rPr>
          <w:rFonts w:ascii="Consolas" w:eastAsia="Consolas" w:hAnsi="Consolas" w:cs="Consolas"/>
          <w:b/>
          <w:color w:val="CCCCCC"/>
          <w:sz w:val="21"/>
        </w:rPr>
        <w:t xml:space="preserve">, </w:t>
      </w:r>
      <w:r>
        <w:rPr>
          <w:rFonts w:ascii="Consolas" w:eastAsia="Consolas" w:hAnsi="Consolas" w:cs="Consolas"/>
          <w:b/>
          <w:color w:val="9CDCFE"/>
          <w:sz w:val="21"/>
        </w:rPr>
        <w:t>"left"</w:t>
      </w:r>
      <w:r>
        <w:rPr>
          <w:rFonts w:ascii="Consolas" w:eastAsia="Consolas" w:hAnsi="Consolas" w:cs="Consolas"/>
          <w:b/>
          <w:color w:val="CCCCCC"/>
          <w:sz w:val="21"/>
        </w:rPr>
        <w:t xml:space="preserve">: </w:t>
      </w:r>
      <w:r>
        <w:rPr>
          <w:rFonts w:ascii="Consolas" w:eastAsia="Consolas" w:hAnsi="Consolas" w:cs="Consolas"/>
          <w:b/>
          <w:color w:val="B5CEA8"/>
          <w:sz w:val="21"/>
        </w:rPr>
        <w:t>-</w:t>
      </w:r>
    </w:p>
    <w:p w:rsidR="002028CF" w:rsidRDefault="002028CF" w:rsidP="002028CF">
      <w:pPr>
        <w:shd w:val="clear" w:color="auto" w:fill="1F1F1F"/>
        <w:spacing w:after="17" w:line="256" w:lineRule="auto"/>
        <w:ind w:left="-5"/>
      </w:pPr>
      <w:r>
        <w:rPr>
          <w:rFonts w:ascii="Consolas" w:eastAsia="Consolas" w:hAnsi="Consolas" w:cs="Consolas"/>
          <w:b/>
          <w:color w:val="B5CEA8"/>
          <w:sz w:val="21"/>
        </w:rPr>
        <w:t>330.5</w:t>
      </w:r>
      <w:r>
        <w:rPr>
          <w:rFonts w:ascii="Consolas" w:eastAsia="Consolas" w:hAnsi="Consolas" w:cs="Consolas"/>
          <w:b/>
          <w:color w:val="CCCCCC"/>
          <w:sz w:val="21"/>
        </w:rPr>
        <w:t xml:space="preserve">, </w:t>
      </w:r>
      <w:r>
        <w:rPr>
          <w:rFonts w:ascii="Consolas" w:eastAsia="Consolas" w:hAnsi="Consolas" w:cs="Consolas"/>
          <w:b/>
          <w:color w:val="9CDCFE"/>
          <w:sz w:val="21"/>
        </w:rPr>
        <w:t>"attrs"</w:t>
      </w:r>
      <w:r>
        <w:rPr>
          <w:rFonts w:ascii="Consolas" w:eastAsia="Consolas" w:hAnsi="Consolas" w:cs="Consolas"/>
          <w:b/>
          <w:color w:val="CCCCCC"/>
          <w:sz w:val="21"/>
        </w:rPr>
        <w:t xml:space="preserve">: {} }, </w:t>
      </w:r>
    </w:p>
    <w:p w:rsidR="002028CF" w:rsidRDefault="002028CF" w:rsidP="002028CF">
      <w:pPr>
        <w:shd w:val="clear" w:color="auto" w:fill="1F1F1F"/>
        <w:spacing w:after="17" w:line="256" w:lineRule="auto"/>
        <w:ind w:left="-5"/>
      </w:pPr>
      <w:r>
        <w:rPr>
          <w:rFonts w:ascii="Consolas" w:eastAsia="Consolas" w:hAnsi="Consolas" w:cs="Consolas"/>
          <w:b/>
          <w:color w:val="CCCCCC"/>
          <w:sz w:val="21"/>
        </w:rPr>
        <w:t xml:space="preserve">    { </w:t>
      </w:r>
      <w:r>
        <w:rPr>
          <w:rFonts w:ascii="Consolas" w:eastAsia="Consolas" w:hAnsi="Consolas" w:cs="Consolas"/>
          <w:b/>
          <w:color w:val="9CDCFE"/>
          <w:sz w:val="21"/>
        </w:rPr>
        <w:t>"type"</w:t>
      </w:r>
      <w:r>
        <w:rPr>
          <w:rFonts w:ascii="Consolas" w:eastAsia="Consolas" w:hAnsi="Consolas" w:cs="Consolas"/>
          <w:b/>
          <w:color w:val="CCCCCC"/>
          <w:sz w:val="21"/>
        </w:rPr>
        <w:t xml:space="preserve">: </w:t>
      </w:r>
      <w:r>
        <w:rPr>
          <w:rFonts w:ascii="Consolas" w:eastAsia="Consolas" w:hAnsi="Consolas" w:cs="Consolas"/>
          <w:b/>
          <w:color w:val="CE9178"/>
          <w:sz w:val="21"/>
        </w:rPr>
        <w:t>"wokwi-slide-switch"</w:t>
      </w:r>
      <w:r>
        <w:rPr>
          <w:rFonts w:ascii="Consolas" w:eastAsia="Consolas" w:hAnsi="Consolas" w:cs="Consolas"/>
          <w:b/>
          <w:color w:val="CCCCCC"/>
          <w:sz w:val="21"/>
        </w:rPr>
        <w:t xml:space="preserve">, </w:t>
      </w:r>
      <w:r>
        <w:rPr>
          <w:rFonts w:ascii="Consolas" w:eastAsia="Consolas" w:hAnsi="Consolas" w:cs="Consolas"/>
          <w:b/>
          <w:color w:val="9CDCFE"/>
          <w:sz w:val="21"/>
        </w:rPr>
        <w:t>"id"</w:t>
      </w:r>
      <w:r>
        <w:rPr>
          <w:rFonts w:ascii="Consolas" w:eastAsia="Consolas" w:hAnsi="Consolas" w:cs="Consolas"/>
          <w:b/>
          <w:color w:val="CCCCCC"/>
          <w:sz w:val="21"/>
        </w:rPr>
        <w:t xml:space="preserve">: </w:t>
      </w:r>
      <w:r>
        <w:rPr>
          <w:rFonts w:ascii="Consolas" w:eastAsia="Consolas" w:hAnsi="Consolas" w:cs="Consolas"/>
          <w:b/>
          <w:color w:val="CE9178"/>
          <w:sz w:val="21"/>
        </w:rPr>
        <w:t>"sw1"</w:t>
      </w:r>
      <w:r>
        <w:rPr>
          <w:rFonts w:ascii="Consolas" w:eastAsia="Consolas" w:hAnsi="Consolas" w:cs="Consolas"/>
          <w:b/>
          <w:color w:val="CCCCCC"/>
          <w:sz w:val="21"/>
        </w:rPr>
        <w:t xml:space="preserve">, </w:t>
      </w:r>
      <w:r>
        <w:rPr>
          <w:rFonts w:ascii="Consolas" w:eastAsia="Consolas" w:hAnsi="Consolas" w:cs="Consolas"/>
          <w:b/>
          <w:color w:val="9CDCFE"/>
          <w:sz w:val="21"/>
        </w:rPr>
        <w:t>"top"</w:t>
      </w:r>
      <w:r>
        <w:rPr>
          <w:rFonts w:ascii="Consolas" w:eastAsia="Consolas" w:hAnsi="Consolas" w:cs="Consolas"/>
          <w:b/>
          <w:color w:val="CCCCCC"/>
          <w:sz w:val="21"/>
        </w:rPr>
        <w:t xml:space="preserve">: </w:t>
      </w:r>
      <w:r>
        <w:rPr>
          <w:rFonts w:ascii="Consolas" w:eastAsia="Consolas" w:hAnsi="Consolas" w:cs="Consolas"/>
          <w:b/>
          <w:color w:val="B5CEA8"/>
          <w:sz w:val="21"/>
        </w:rPr>
        <w:t>129.2</w:t>
      </w:r>
      <w:r>
        <w:rPr>
          <w:rFonts w:ascii="Consolas" w:eastAsia="Consolas" w:hAnsi="Consolas" w:cs="Consolas"/>
          <w:b/>
          <w:color w:val="CCCCCC"/>
          <w:sz w:val="21"/>
        </w:rPr>
        <w:t xml:space="preserve">, </w:t>
      </w:r>
      <w:r>
        <w:rPr>
          <w:rFonts w:ascii="Consolas" w:eastAsia="Consolas" w:hAnsi="Consolas" w:cs="Consolas"/>
          <w:b/>
          <w:color w:val="9CDCFE"/>
          <w:sz w:val="21"/>
        </w:rPr>
        <w:t>"left"</w:t>
      </w:r>
      <w:r>
        <w:rPr>
          <w:rFonts w:ascii="Consolas" w:eastAsia="Consolas" w:hAnsi="Consolas" w:cs="Consolas"/>
          <w:b/>
          <w:color w:val="CCCCCC"/>
          <w:sz w:val="21"/>
        </w:rPr>
        <w:t xml:space="preserve">: </w:t>
      </w:r>
      <w:r>
        <w:rPr>
          <w:rFonts w:ascii="Consolas" w:eastAsia="Consolas" w:hAnsi="Consolas" w:cs="Consolas"/>
          <w:b/>
          <w:color w:val="B5CEA8"/>
          <w:sz w:val="21"/>
        </w:rPr>
        <w:t>281.5</w:t>
      </w:r>
      <w:r>
        <w:rPr>
          <w:rFonts w:ascii="Consolas" w:eastAsia="Consolas" w:hAnsi="Consolas" w:cs="Consolas"/>
          <w:b/>
          <w:color w:val="CCCCCC"/>
          <w:sz w:val="21"/>
        </w:rPr>
        <w:t xml:space="preserve">, </w:t>
      </w:r>
    </w:p>
    <w:p w:rsidR="002028CF" w:rsidRDefault="002028CF" w:rsidP="002028CF">
      <w:pPr>
        <w:shd w:val="clear" w:color="auto" w:fill="1F1F1F"/>
        <w:spacing w:after="16" w:line="256" w:lineRule="auto"/>
        <w:ind w:left="-5"/>
      </w:pPr>
      <w:r>
        <w:rPr>
          <w:rFonts w:ascii="Consolas" w:eastAsia="Consolas" w:hAnsi="Consolas" w:cs="Consolas"/>
          <w:b/>
          <w:color w:val="9CDCFE"/>
          <w:sz w:val="21"/>
        </w:rPr>
        <w:lastRenderedPageBreak/>
        <w:t>"attrs"</w:t>
      </w:r>
      <w:r>
        <w:rPr>
          <w:rFonts w:ascii="Consolas" w:eastAsia="Consolas" w:hAnsi="Consolas" w:cs="Consolas"/>
          <w:b/>
          <w:color w:val="CCCCCC"/>
          <w:sz w:val="21"/>
        </w:rPr>
        <w:t xml:space="preserve">: {} } </w:t>
      </w:r>
    </w:p>
    <w:p w:rsidR="002028CF" w:rsidRDefault="002028CF" w:rsidP="002028CF">
      <w:pPr>
        <w:shd w:val="clear" w:color="auto" w:fill="1F1F1F"/>
        <w:spacing w:after="17" w:line="256" w:lineRule="auto"/>
        <w:ind w:left="-5"/>
      </w:pPr>
      <w:r>
        <w:rPr>
          <w:rFonts w:ascii="Consolas" w:eastAsia="Consolas" w:hAnsi="Consolas" w:cs="Consolas"/>
          <w:b/>
          <w:color w:val="CCCCCC"/>
          <w:sz w:val="21"/>
        </w:rPr>
        <w:t xml:space="preserve">  ], </w:t>
      </w:r>
    </w:p>
    <w:p w:rsidR="002028CF" w:rsidRDefault="002028CF" w:rsidP="002028CF">
      <w:pPr>
        <w:shd w:val="clear" w:color="auto" w:fill="1F1F1F"/>
        <w:spacing w:after="16" w:line="256" w:lineRule="auto"/>
        <w:ind w:left="-5"/>
      </w:pPr>
      <w:r>
        <w:rPr>
          <w:rFonts w:ascii="Consolas" w:eastAsia="Consolas" w:hAnsi="Consolas" w:cs="Consolas"/>
          <w:b/>
          <w:color w:val="CCCCCC"/>
          <w:sz w:val="21"/>
        </w:rPr>
        <w:t xml:space="preserve">  </w:t>
      </w:r>
      <w:r>
        <w:rPr>
          <w:rFonts w:ascii="Consolas" w:eastAsia="Consolas" w:hAnsi="Consolas" w:cs="Consolas"/>
          <w:b/>
          <w:color w:val="9CDCFE"/>
          <w:sz w:val="21"/>
        </w:rPr>
        <w:t>"connections"</w:t>
      </w:r>
      <w:r>
        <w:rPr>
          <w:rFonts w:ascii="Consolas" w:eastAsia="Consolas" w:hAnsi="Consolas" w:cs="Consolas"/>
          <w:b/>
          <w:color w:val="CCCCCC"/>
          <w:sz w:val="21"/>
        </w:rPr>
        <w:t xml:space="preserve">: [ </w:t>
      </w:r>
    </w:p>
    <w:p w:rsidR="002028CF" w:rsidRDefault="002028CF" w:rsidP="002028CF">
      <w:pPr>
        <w:shd w:val="clear" w:color="auto" w:fill="1F1F1F"/>
        <w:spacing w:after="17" w:line="256" w:lineRule="auto"/>
        <w:ind w:left="-5"/>
      </w:pPr>
      <w:r>
        <w:rPr>
          <w:rFonts w:ascii="Consolas" w:eastAsia="Consolas" w:hAnsi="Consolas" w:cs="Consolas"/>
          <w:b/>
          <w:color w:val="CCCCCC"/>
          <w:sz w:val="21"/>
        </w:rPr>
        <w:t xml:space="preserve">    [ </w:t>
      </w:r>
      <w:r>
        <w:rPr>
          <w:rFonts w:ascii="Consolas" w:eastAsia="Consolas" w:hAnsi="Consolas" w:cs="Consolas"/>
          <w:b/>
          <w:color w:val="CE9178"/>
          <w:sz w:val="21"/>
        </w:rPr>
        <w:t>"esp:TX0"</w:t>
      </w:r>
      <w:r>
        <w:rPr>
          <w:rFonts w:ascii="Consolas" w:eastAsia="Consolas" w:hAnsi="Consolas" w:cs="Consolas"/>
          <w:b/>
          <w:color w:val="CCCCCC"/>
          <w:sz w:val="21"/>
        </w:rPr>
        <w:t xml:space="preserve">, </w:t>
      </w:r>
      <w:r>
        <w:rPr>
          <w:rFonts w:ascii="Consolas" w:eastAsia="Consolas" w:hAnsi="Consolas" w:cs="Consolas"/>
          <w:b/>
          <w:color w:val="CE9178"/>
          <w:sz w:val="21"/>
        </w:rPr>
        <w:t>"$serialMonitor:RX"</w:t>
      </w:r>
      <w:r>
        <w:rPr>
          <w:rFonts w:ascii="Consolas" w:eastAsia="Consolas" w:hAnsi="Consolas" w:cs="Consolas"/>
          <w:b/>
          <w:color w:val="CCCCCC"/>
          <w:sz w:val="21"/>
        </w:rPr>
        <w:t xml:space="preserve">, </w:t>
      </w:r>
      <w:r>
        <w:rPr>
          <w:rFonts w:ascii="Consolas" w:eastAsia="Consolas" w:hAnsi="Consolas" w:cs="Consolas"/>
          <w:b/>
          <w:color w:val="CE9178"/>
          <w:sz w:val="21"/>
        </w:rPr>
        <w:t>""</w:t>
      </w:r>
      <w:r>
        <w:rPr>
          <w:rFonts w:ascii="Consolas" w:eastAsia="Consolas" w:hAnsi="Consolas" w:cs="Consolas"/>
          <w:b/>
          <w:color w:val="CCCCCC"/>
          <w:sz w:val="21"/>
        </w:rPr>
        <w:t xml:space="preserve">, [] ], </w:t>
      </w:r>
    </w:p>
    <w:p w:rsidR="002028CF" w:rsidRDefault="002028CF" w:rsidP="002028CF">
      <w:pPr>
        <w:shd w:val="clear" w:color="auto" w:fill="1F1F1F"/>
        <w:spacing w:after="17" w:line="256" w:lineRule="auto"/>
        <w:ind w:left="-5"/>
      </w:pPr>
      <w:r>
        <w:rPr>
          <w:rFonts w:ascii="Consolas" w:eastAsia="Consolas" w:hAnsi="Consolas" w:cs="Consolas"/>
          <w:b/>
          <w:color w:val="CCCCCC"/>
          <w:sz w:val="21"/>
        </w:rPr>
        <w:t xml:space="preserve">    [ </w:t>
      </w:r>
      <w:r>
        <w:rPr>
          <w:rFonts w:ascii="Consolas" w:eastAsia="Consolas" w:hAnsi="Consolas" w:cs="Consolas"/>
          <w:b/>
          <w:color w:val="CE9178"/>
          <w:sz w:val="21"/>
        </w:rPr>
        <w:t>"esp:RX0"</w:t>
      </w:r>
      <w:r>
        <w:rPr>
          <w:rFonts w:ascii="Consolas" w:eastAsia="Consolas" w:hAnsi="Consolas" w:cs="Consolas"/>
          <w:b/>
          <w:color w:val="CCCCCC"/>
          <w:sz w:val="21"/>
        </w:rPr>
        <w:t xml:space="preserve">, </w:t>
      </w:r>
      <w:r>
        <w:rPr>
          <w:rFonts w:ascii="Consolas" w:eastAsia="Consolas" w:hAnsi="Consolas" w:cs="Consolas"/>
          <w:b/>
          <w:color w:val="CE9178"/>
          <w:sz w:val="21"/>
        </w:rPr>
        <w:t>"$serialMonitor:TX"</w:t>
      </w:r>
      <w:r>
        <w:rPr>
          <w:rFonts w:ascii="Consolas" w:eastAsia="Consolas" w:hAnsi="Consolas" w:cs="Consolas"/>
          <w:b/>
          <w:color w:val="CCCCCC"/>
          <w:sz w:val="21"/>
        </w:rPr>
        <w:t xml:space="preserve">, </w:t>
      </w:r>
      <w:r>
        <w:rPr>
          <w:rFonts w:ascii="Consolas" w:eastAsia="Consolas" w:hAnsi="Consolas" w:cs="Consolas"/>
          <w:b/>
          <w:color w:val="CE9178"/>
          <w:sz w:val="21"/>
        </w:rPr>
        <w:t>""</w:t>
      </w:r>
      <w:r>
        <w:rPr>
          <w:rFonts w:ascii="Consolas" w:eastAsia="Consolas" w:hAnsi="Consolas" w:cs="Consolas"/>
          <w:b/>
          <w:color w:val="CCCCCC"/>
          <w:sz w:val="21"/>
        </w:rPr>
        <w:t xml:space="preserve">, [] ], </w:t>
      </w:r>
    </w:p>
    <w:p w:rsidR="002028CF" w:rsidRDefault="002028CF" w:rsidP="002028CF">
      <w:pPr>
        <w:shd w:val="clear" w:color="auto" w:fill="1F1F1F"/>
        <w:spacing w:after="17" w:line="256" w:lineRule="auto"/>
        <w:ind w:left="-5"/>
      </w:pPr>
      <w:r>
        <w:rPr>
          <w:rFonts w:ascii="Consolas" w:eastAsia="Consolas" w:hAnsi="Consolas" w:cs="Consolas"/>
          <w:b/>
          <w:color w:val="CCCCCC"/>
          <w:sz w:val="21"/>
        </w:rPr>
        <w:t xml:space="preserve">    [ </w:t>
      </w:r>
      <w:r>
        <w:rPr>
          <w:rFonts w:ascii="Consolas" w:eastAsia="Consolas" w:hAnsi="Consolas" w:cs="Consolas"/>
          <w:b/>
          <w:color w:val="CE9178"/>
          <w:sz w:val="21"/>
        </w:rPr>
        <w:t>"ultrasonic1:VCC"</w:t>
      </w:r>
      <w:r>
        <w:rPr>
          <w:rFonts w:ascii="Consolas" w:eastAsia="Consolas" w:hAnsi="Consolas" w:cs="Consolas"/>
          <w:b/>
          <w:color w:val="CCCCCC"/>
          <w:sz w:val="21"/>
        </w:rPr>
        <w:t xml:space="preserve">, </w:t>
      </w:r>
      <w:r>
        <w:rPr>
          <w:rFonts w:ascii="Consolas" w:eastAsia="Consolas" w:hAnsi="Consolas" w:cs="Consolas"/>
          <w:b/>
          <w:color w:val="CE9178"/>
          <w:sz w:val="21"/>
        </w:rPr>
        <w:t>"esp:VIN"</w:t>
      </w:r>
      <w:r>
        <w:rPr>
          <w:rFonts w:ascii="Consolas" w:eastAsia="Consolas" w:hAnsi="Consolas" w:cs="Consolas"/>
          <w:b/>
          <w:color w:val="CCCCCC"/>
          <w:sz w:val="21"/>
        </w:rPr>
        <w:t xml:space="preserve">, </w:t>
      </w:r>
      <w:r>
        <w:rPr>
          <w:rFonts w:ascii="Consolas" w:eastAsia="Consolas" w:hAnsi="Consolas" w:cs="Consolas"/>
          <w:b/>
          <w:color w:val="CE9178"/>
          <w:sz w:val="21"/>
        </w:rPr>
        <w:t>"red"</w:t>
      </w:r>
      <w:r>
        <w:rPr>
          <w:rFonts w:ascii="Consolas" w:eastAsia="Consolas" w:hAnsi="Consolas" w:cs="Consolas"/>
          <w:b/>
          <w:color w:val="CCCCCC"/>
          <w:sz w:val="21"/>
        </w:rPr>
        <w:t xml:space="preserve">, [ </w:t>
      </w:r>
      <w:r>
        <w:rPr>
          <w:rFonts w:ascii="Consolas" w:eastAsia="Consolas" w:hAnsi="Consolas" w:cs="Consolas"/>
          <w:b/>
          <w:color w:val="CE9178"/>
          <w:sz w:val="21"/>
        </w:rPr>
        <w:t>"v0"</w:t>
      </w:r>
      <w:r>
        <w:rPr>
          <w:rFonts w:ascii="Consolas" w:eastAsia="Consolas" w:hAnsi="Consolas" w:cs="Consolas"/>
          <w:b/>
          <w:color w:val="CCCCCC"/>
          <w:sz w:val="21"/>
        </w:rPr>
        <w:t xml:space="preserve"> ] ], </w:t>
      </w:r>
    </w:p>
    <w:p w:rsidR="002028CF" w:rsidRDefault="002028CF" w:rsidP="002028CF">
      <w:pPr>
        <w:shd w:val="clear" w:color="auto" w:fill="1F1F1F"/>
        <w:spacing w:after="17" w:line="256" w:lineRule="auto"/>
        <w:ind w:left="-5"/>
      </w:pPr>
      <w:r>
        <w:rPr>
          <w:rFonts w:ascii="Consolas" w:eastAsia="Consolas" w:hAnsi="Consolas" w:cs="Consolas"/>
          <w:b/>
          <w:color w:val="CCCCCC"/>
          <w:sz w:val="21"/>
        </w:rPr>
        <w:t xml:space="preserve">    [ </w:t>
      </w:r>
      <w:r>
        <w:rPr>
          <w:rFonts w:ascii="Consolas" w:eastAsia="Consolas" w:hAnsi="Consolas" w:cs="Consolas"/>
          <w:b/>
          <w:color w:val="CE9178"/>
          <w:sz w:val="21"/>
        </w:rPr>
        <w:t>"ultrasonic1:TRIG"</w:t>
      </w:r>
      <w:r>
        <w:rPr>
          <w:rFonts w:ascii="Consolas" w:eastAsia="Consolas" w:hAnsi="Consolas" w:cs="Consolas"/>
          <w:b/>
          <w:color w:val="CCCCCC"/>
          <w:sz w:val="21"/>
        </w:rPr>
        <w:t xml:space="preserve">, </w:t>
      </w:r>
      <w:r>
        <w:rPr>
          <w:rFonts w:ascii="Consolas" w:eastAsia="Consolas" w:hAnsi="Consolas" w:cs="Consolas"/>
          <w:b/>
          <w:color w:val="CE9178"/>
          <w:sz w:val="21"/>
        </w:rPr>
        <w:t>"esp:D33"</w:t>
      </w:r>
      <w:r>
        <w:rPr>
          <w:rFonts w:ascii="Consolas" w:eastAsia="Consolas" w:hAnsi="Consolas" w:cs="Consolas"/>
          <w:b/>
          <w:color w:val="CCCCCC"/>
          <w:sz w:val="21"/>
        </w:rPr>
        <w:t xml:space="preserve">, </w:t>
      </w:r>
      <w:r>
        <w:rPr>
          <w:rFonts w:ascii="Consolas" w:eastAsia="Consolas" w:hAnsi="Consolas" w:cs="Consolas"/>
          <w:b/>
          <w:color w:val="CE9178"/>
          <w:sz w:val="21"/>
        </w:rPr>
        <w:t>"green"</w:t>
      </w:r>
      <w:r>
        <w:rPr>
          <w:rFonts w:ascii="Consolas" w:eastAsia="Consolas" w:hAnsi="Consolas" w:cs="Consolas"/>
          <w:b/>
          <w:color w:val="CCCCCC"/>
          <w:sz w:val="21"/>
        </w:rPr>
        <w:t xml:space="preserve">, [ </w:t>
      </w:r>
      <w:r>
        <w:rPr>
          <w:rFonts w:ascii="Consolas" w:eastAsia="Consolas" w:hAnsi="Consolas" w:cs="Consolas"/>
          <w:b/>
          <w:color w:val="CE9178"/>
          <w:sz w:val="21"/>
        </w:rPr>
        <w:t>"v0"</w:t>
      </w:r>
      <w:r>
        <w:rPr>
          <w:rFonts w:ascii="Consolas" w:eastAsia="Consolas" w:hAnsi="Consolas" w:cs="Consolas"/>
          <w:b/>
          <w:color w:val="CCCCCC"/>
          <w:sz w:val="21"/>
        </w:rPr>
        <w:t xml:space="preserve"> ] ], </w:t>
      </w:r>
    </w:p>
    <w:tbl>
      <w:tblPr>
        <w:tblStyle w:val="TableGrid0"/>
        <w:tblW w:w="9421" w:type="dxa"/>
        <w:tblInd w:w="-29" w:type="dxa"/>
        <w:tblCellMar>
          <w:top w:w="74" w:type="dxa"/>
          <w:left w:w="29" w:type="dxa"/>
          <w:right w:w="115" w:type="dxa"/>
        </w:tblCellMar>
        <w:tblLook w:val="04A0" w:firstRow="1" w:lastRow="0" w:firstColumn="1" w:lastColumn="0" w:noHBand="0" w:noVBand="1"/>
      </w:tblPr>
      <w:tblGrid>
        <w:gridCol w:w="9421"/>
      </w:tblGrid>
      <w:tr w:rsidR="002028CF" w:rsidTr="002028CF">
        <w:trPr>
          <w:trHeight w:val="3423"/>
        </w:trPr>
        <w:tc>
          <w:tcPr>
            <w:tcW w:w="9421" w:type="dxa"/>
            <w:shd w:val="clear" w:color="auto" w:fill="1F1F1F"/>
            <w:hideMark/>
          </w:tcPr>
          <w:p w:rsidR="002028CF" w:rsidRDefault="002028CF">
            <w:pPr>
              <w:spacing w:after="14" w:line="256" w:lineRule="auto"/>
              <w:ind w:left="0" w:firstLine="0"/>
            </w:pPr>
            <w:r>
              <w:rPr>
                <w:rFonts w:ascii="Consolas" w:eastAsia="Consolas" w:hAnsi="Consolas" w:cs="Consolas"/>
                <w:b/>
                <w:color w:val="CCCCCC"/>
                <w:sz w:val="21"/>
              </w:rPr>
              <w:t xml:space="preserve">    [ </w:t>
            </w:r>
            <w:r>
              <w:rPr>
                <w:rFonts w:ascii="Consolas" w:eastAsia="Consolas" w:hAnsi="Consolas" w:cs="Consolas"/>
                <w:b/>
                <w:color w:val="CE9178"/>
                <w:sz w:val="21"/>
              </w:rPr>
              <w:t>"ultrasonic1:ECHO"</w:t>
            </w:r>
            <w:r>
              <w:rPr>
                <w:rFonts w:ascii="Consolas" w:eastAsia="Consolas" w:hAnsi="Consolas" w:cs="Consolas"/>
                <w:b/>
                <w:color w:val="CCCCCC"/>
                <w:sz w:val="21"/>
              </w:rPr>
              <w:t xml:space="preserve">, </w:t>
            </w:r>
            <w:r>
              <w:rPr>
                <w:rFonts w:ascii="Consolas" w:eastAsia="Consolas" w:hAnsi="Consolas" w:cs="Consolas"/>
                <w:b/>
                <w:color w:val="CE9178"/>
                <w:sz w:val="21"/>
              </w:rPr>
              <w:t>"esp:D12"</w:t>
            </w:r>
            <w:r>
              <w:rPr>
                <w:rFonts w:ascii="Consolas" w:eastAsia="Consolas" w:hAnsi="Consolas" w:cs="Consolas"/>
                <w:b/>
                <w:color w:val="CCCCCC"/>
                <w:sz w:val="21"/>
              </w:rPr>
              <w:t xml:space="preserve">, </w:t>
            </w:r>
            <w:r>
              <w:rPr>
                <w:rFonts w:ascii="Consolas" w:eastAsia="Consolas" w:hAnsi="Consolas" w:cs="Consolas"/>
                <w:b/>
                <w:color w:val="CE9178"/>
                <w:sz w:val="21"/>
              </w:rPr>
              <w:t>"green"</w:t>
            </w:r>
            <w:r>
              <w:rPr>
                <w:rFonts w:ascii="Consolas" w:eastAsia="Consolas" w:hAnsi="Consolas" w:cs="Consolas"/>
                <w:b/>
                <w:color w:val="CCCCCC"/>
                <w:sz w:val="21"/>
              </w:rPr>
              <w:t xml:space="preserve">, [ </w:t>
            </w:r>
            <w:r>
              <w:rPr>
                <w:rFonts w:ascii="Consolas" w:eastAsia="Consolas" w:hAnsi="Consolas" w:cs="Consolas"/>
                <w:b/>
                <w:color w:val="CE9178"/>
                <w:sz w:val="21"/>
              </w:rPr>
              <w:t>"v0"</w:t>
            </w:r>
            <w:r>
              <w:rPr>
                <w:rFonts w:ascii="Consolas" w:eastAsia="Consolas" w:hAnsi="Consolas" w:cs="Consolas"/>
                <w:b/>
                <w:color w:val="CCCCCC"/>
                <w:sz w:val="21"/>
              </w:rPr>
              <w:t xml:space="preserve"> ] ], </w:t>
            </w:r>
          </w:p>
          <w:p w:rsidR="002028CF" w:rsidRDefault="002028CF">
            <w:pPr>
              <w:spacing w:after="19" w:line="256" w:lineRule="auto"/>
              <w:ind w:left="0" w:firstLine="0"/>
            </w:pPr>
            <w:r>
              <w:rPr>
                <w:rFonts w:ascii="Consolas" w:eastAsia="Consolas" w:hAnsi="Consolas" w:cs="Consolas"/>
                <w:b/>
                <w:color w:val="CCCCCC"/>
                <w:sz w:val="21"/>
              </w:rPr>
              <w:t xml:space="preserve">    [ </w:t>
            </w:r>
            <w:r>
              <w:rPr>
                <w:rFonts w:ascii="Consolas" w:eastAsia="Consolas" w:hAnsi="Consolas" w:cs="Consolas"/>
                <w:b/>
                <w:color w:val="CE9178"/>
                <w:sz w:val="21"/>
              </w:rPr>
              <w:t>"ultrasonic1:GND"</w:t>
            </w:r>
            <w:r>
              <w:rPr>
                <w:rFonts w:ascii="Consolas" w:eastAsia="Consolas" w:hAnsi="Consolas" w:cs="Consolas"/>
                <w:b/>
                <w:color w:val="CCCCCC"/>
                <w:sz w:val="21"/>
              </w:rPr>
              <w:t xml:space="preserve">, </w:t>
            </w:r>
            <w:r>
              <w:rPr>
                <w:rFonts w:ascii="Consolas" w:eastAsia="Consolas" w:hAnsi="Consolas" w:cs="Consolas"/>
                <w:b/>
                <w:color w:val="CE9178"/>
                <w:sz w:val="21"/>
              </w:rPr>
              <w:t>"esp:GND.2"</w:t>
            </w:r>
            <w:r>
              <w:rPr>
                <w:rFonts w:ascii="Consolas" w:eastAsia="Consolas" w:hAnsi="Consolas" w:cs="Consolas"/>
                <w:b/>
                <w:color w:val="CCCCCC"/>
                <w:sz w:val="21"/>
              </w:rPr>
              <w:t xml:space="preserve">, </w:t>
            </w:r>
            <w:r>
              <w:rPr>
                <w:rFonts w:ascii="Consolas" w:eastAsia="Consolas" w:hAnsi="Consolas" w:cs="Consolas"/>
                <w:b/>
                <w:color w:val="CE9178"/>
                <w:sz w:val="21"/>
              </w:rPr>
              <w:t>"black"</w:t>
            </w:r>
            <w:r>
              <w:rPr>
                <w:rFonts w:ascii="Consolas" w:eastAsia="Consolas" w:hAnsi="Consolas" w:cs="Consolas"/>
                <w:b/>
                <w:color w:val="CCCCCC"/>
                <w:sz w:val="21"/>
              </w:rPr>
              <w:t xml:space="preserve">, [ </w:t>
            </w:r>
            <w:r>
              <w:rPr>
                <w:rFonts w:ascii="Consolas" w:eastAsia="Consolas" w:hAnsi="Consolas" w:cs="Consolas"/>
                <w:b/>
                <w:color w:val="CE9178"/>
                <w:sz w:val="21"/>
              </w:rPr>
              <w:t>"v0"</w:t>
            </w:r>
            <w:r>
              <w:rPr>
                <w:rFonts w:ascii="Consolas" w:eastAsia="Consolas" w:hAnsi="Consolas" w:cs="Consolas"/>
                <w:b/>
                <w:color w:val="CCCCCC"/>
                <w:sz w:val="21"/>
              </w:rPr>
              <w:t xml:space="preserve"> ] ], </w:t>
            </w:r>
          </w:p>
          <w:p w:rsidR="002028CF" w:rsidRDefault="002028CF">
            <w:pPr>
              <w:spacing w:after="14" w:line="256" w:lineRule="auto"/>
              <w:ind w:left="0" w:firstLine="0"/>
            </w:pPr>
            <w:r>
              <w:rPr>
                <w:rFonts w:ascii="Consolas" w:eastAsia="Consolas" w:hAnsi="Consolas" w:cs="Consolas"/>
                <w:b/>
                <w:color w:val="CCCCCC"/>
                <w:sz w:val="21"/>
              </w:rPr>
              <w:t xml:space="preserve">    [ </w:t>
            </w:r>
            <w:r>
              <w:rPr>
                <w:rFonts w:ascii="Consolas" w:eastAsia="Consolas" w:hAnsi="Consolas" w:cs="Consolas"/>
                <w:b/>
                <w:color w:val="CE9178"/>
                <w:sz w:val="21"/>
              </w:rPr>
              <w:t>"led1:C"</w:t>
            </w:r>
            <w:r>
              <w:rPr>
                <w:rFonts w:ascii="Consolas" w:eastAsia="Consolas" w:hAnsi="Consolas" w:cs="Consolas"/>
                <w:b/>
                <w:color w:val="CCCCCC"/>
                <w:sz w:val="21"/>
              </w:rPr>
              <w:t xml:space="preserve">, </w:t>
            </w:r>
            <w:r>
              <w:rPr>
                <w:rFonts w:ascii="Consolas" w:eastAsia="Consolas" w:hAnsi="Consolas" w:cs="Consolas"/>
                <w:b/>
                <w:color w:val="CE9178"/>
                <w:sz w:val="21"/>
              </w:rPr>
              <w:t>"esp:GND.2"</w:t>
            </w:r>
            <w:r>
              <w:rPr>
                <w:rFonts w:ascii="Consolas" w:eastAsia="Consolas" w:hAnsi="Consolas" w:cs="Consolas"/>
                <w:b/>
                <w:color w:val="CCCCCC"/>
                <w:sz w:val="21"/>
              </w:rPr>
              <w:t xml:space="preserve">, </w:t>
            </w:r>
            <w:r>
              <w:rPr>
                <w:rFonts w:ascii="Consolas" w:eastAsia="Consolas" w:hAnsi="Consolas" w:cs="Consolas"/>
                <w:b/>
                <w:color w:val="CE9178"/>
                <w:sz w:val="21"/>
              </w:rPr>
              <w:t>"green"</w:t>
            </w:r>
            <w:r>
              <w:rPr>
                <w:rFonts w:ascii="Consolas" w:eastAsia="Consolas" w:hAnsi="Consolas" w:cs="Consolas"/>
                <w:b/>
                <w:color w:val="CCCCCC"/>
                <w:sz w:val="21"/>
              </w:rPr>
              <w:t xml:space="preserve">, [ </w:t>
            </w:r>
            <w:r>
              <w:rPr>
                <w:rFonts w:ascii="Consolas" w:eastAsia="Consolas" w:hAnsi="Consolas" w:cs="Consolas"/>
                <w:b/>
                <w:color w:val="CE9178"/>
                <w:sz w:val="21"/>
              </w:rPr>
              <w:t>"v0"</w:t>
            </w:r>
            <w:r>
              <w:rPr>
                <w:rFonts w:ascii="Consolas" w:eastAsia="Consolas" w:hAnsi="Consolas" w:cs="Consolas"/>
                <w:b/>
                <w:color w:val="CCCCCC"/>
                <w:sz w:val="21"/>
              </w:rPr>
              <w:t xml:space="preserve"> ] ], </w:t>
            </w:r>
          </w:p>
          <w:p w:rsidR="002028CF" w:rsidRDefault="002028CF">
            <w:pPr>
              <w:spacing w:after="19" w:line="256" w:lineRule="auto"/>
              <w:ind w:left="0" w:firstLine="0"/>
            </w:pPr>
            <w:r>
              <w:rPr>
                <w:rFonts w:ascii="Consolas" w:eastAsia="Consolas" w:hAnsi="Consolas" w:cs="Consolas"/>
                <w:b/>
                <w:color w:val="CCCCCC"/>
                <w:sz w:val="21"/>
              </w:rPr>
              <w:t xml:space="preserve">    [ </w:t>
            </w:r>
            <w:r>
              <w:rPr>
                <w:rFonts w:ascii="Consolas" w:eastAsia="Consolas" w:hAnsi="Consolas" w:cs="Consolas"/>
                <w:b/>
                <w:color w:val="CE9178"/>
                <w:sz w:val="21"/>
              </w:rPr>
              <w:t>"led1:A"</w:t>
            </w:r>
            <w:r>
              <w:rPr>
                <w:rFonts w:ascii="Consolas" w:eastAsia="Consolas" w:hAnsi="Consolas" w:cs="Consolas"/>
                <w:b/>
                <w:color w:val="CCCCCC"/>
                <w:sz w:val="21"/>
              </w:rPr>
              <w:t xml:space="preserve">, </w:t>
            </w:r>
            <w:r>
              <w:rPr>
                <w:rFonts w:ascii="Consolas" w:eastAsia="Consolas" w:hAnsi="Consolas" w:cs="Consolas"/>
                <w:b/>
                <w:color w:val="CE9178"/>
                <w:sz w:val="21"/>
              </w:rPr>
              <w:t>"esp:D26"</w:t>
            </w:r>
            <w:r>
              <w:rPr>
                <w:rFonts w:ascii="Consolas" w:eastAsia="Consolas" w:hAnsi="Consolas" w:cs="Consolas"/>
                <w:b/>
                <w:color w:val="CCCCCC"/>
                <w:sz w:val="21"/>
              </w:rPr>
              <w:t xml:space="preserve">, </w:t>
            </w:r>
            <w:r>
              <w:rPr>
                <w:rFonts w:ascii="Consolas" w:eastAsia="Consolas" w:hAnsi="Consolas" w:cs="Consolas"/>
                <w:b/>
                <w:color w:val="CE9178"/>
                <w:sz w:val="21"/>
              </w:rPr>
              <w:t>"green"</w:t>
            </w:r>
            <w:r>
              <w:rPr>
                <w:rFonts w:ascii="Consolas" w:eastAsia="Consolas" w:hAnsi="Consolas" w:cs="Consolas"/>
                <w:b/>
                <w:color w:val="CCCCCC"/>
                <w:sz w:val="21"/>
              </w:rPr>
              <w:t xml:space="preserve">, [ </w:t>
            </w:r>
            <w:r>
              <w:rPr>
                <w:rFonts w:ascii="Consolas" w:eastAsia="Consolas" w:hAnsi="Consolas" w:cs="Consolas"/>
                <w:b/>
                <w:color w:val="CE9178"/>
                <w:sz w:val="21"/>
              </w:rPr>
              <w:t>"v0"</w:t>
            </w:r>
            <w:r>
              <w:rPr>
                <w:rFonts w:ascii="Consolas" w:eastAsia="Consolas" w:hAnsi="Consolas" w:cs="Consolas"/>
                <w:b/>
                <w:color w:val="CCCCCC"/>
                <w:sz w:val="21"/>
              </w:rPr>
              <w:t xml:space="preserve"> ] ], </w:t>
            </w:r>
          </w:p>
          <w:p w:rsidR="002028CF" w:rsidRDefault="002028CF">
            <w:pPr>
              <w:spacing w:after="14" w:line="256" w:lineRule="auto"/>
              <w:ind w:left="0" w:firstLine="0"/>
            </w:pPr>
            <w:r>
              <w:rPr>
                <w:rFonts w:ascii="Consolas" w:eastAsia="Consolas" w:hAnsi="Consolas" w:cs="Consolas"/>
                <w:b/>
                <w:color w:val="CCCCCC"/>
                <w:sz w:val="21"/>
              </w:rPr>
              <w:t xml:space="preserve">    [ </w:t>
            </w:r>
            <w:r>
              <w:rPr>
                <w:rFonts w:ascii="Consolas" w:eastAsia="Consolas" w:hAnsi="Consolas" w:cs="Consolas"/>
                <w:b/>
                <w:color w:val="CE9178"/>
                <w:sz w:val="21"/>
              </w:rPr>
              <w:t>"pir1:VCC"</w:t>
            </w:r>
            <w:r>
              <w:rPr>
                <w:rFonts w:ascii="Consolas" w:eastAsia="Consolas" w:hAnsi="Consolas" w:cs="Consolas"/>
                <w:b/>
                <w:color w:val="CCCCCC"/>
                <w:sz w:val="21"/>
              </w:rPr>
              <w:t xml:space="preserve">, </w:t>
            </w:r>
            <w:r>
              <w:rPr>
                <w:rFonts w:ascii="Consolas" w:eastAsia="Consolas" w:hAnsi="Consolas" w:cs="Consolas"/>
                <w:b/>
                <w:color w:val="CE9178"/>
                <w:sz w:val="21"/>
              </w:rPr>
              <w:t>"esp:3V3"</w:t>
            </w:r>
            <w:r>
              <w:rPr>
                <w:rFonts w:ascii="Consolas" w:eastAsia="Consolas" w:hAnsi="Consolas" w:cs="Consolas"/>
                <w:b/>
                <w:color w:val="CCCCCC"/>
                <w:sz w:val="21"/>
              </w:rPr>
              <w:t xml:space="preserve">, </w:t>
            </w:r>
            <w:r>
              <w:rPr>
                <w:rFonts w:ascii="Consolas" w:eastAsia="Consolas" w:hAnsi="Consolas" w:cs="Consolas"/>
                <w:b/>
                <w:color w:val="CE9178"/>
                <w:sz w:val="21"/>
              </w:rPr>
              <w:t>"red"</w:t>
            </w:r>
            <w:r>
              <w:rPr>
                <w:rFonts w:ascii="Consolas" w:eastAsia="Consolas" w:hAnsi="Consolas" w:cs="Consolas"/>
                <w:b/>
                <w:color w:val="CCCCCC"/>
                <w:sz w:val="21"/>
              </w:rPr>
              <w:t xml:space="preserve">, [ </w:t>
            </w:r>
            <w:r>
              <w:rPr>
                <w:rFonts w:ascii="Consolas" w:eastAsia="Consolas" w:hAnsi="Consolas" w:cs="Consolas"/>
                <w:b/>
                <w:color w:val="CE9178"/>
                <w:sz w:val="21"/>
              </w:rPr>
              <w:t>"v163.2"</w:t>
            </w:r>
            <w:r>
              <w:rPr>
                <w:rFonts w:ascii="Consolas" w:eastAsia="Consolas" w:hAnsi="Consolas" w:cs="Consolas"/>
                <w:b/>
                <w:color w:val="CCCCCC"/>
                <w:sz w:val="21"/>
              </w:rPr>
              <w:t xml:space="preserve">, </w:t>
            </w:r>
            <w:r>
              <w:rPr>
                <w:rFonts w:ascii="Consolas" w:eastAsia="Consolas" w:hAnsi="Consolas" w:cs="Consolas"/>
                <w:b/>
                <w:color w:val="CE9178"/>
                <w:sz w:val="21"/>
              </w:rPr>
              <w:t>"h0"</w:t>
            </w:r>
            <w:r>
              <w:rPr>
                <w:rFonts w:ascii="Consolas" w:eastAsia="Consolas" w:hAnsi="Consolas" w:cs="Consolas"/>
                <w:b/>
                <w:color w:val="CCCCCC"/>
                <w:sz w:val="21"/>
              </w:rPr>
              <w:t xml:space="preserve">, </w:t>
            </w:r>
            <w:r>
              <w:rPr>
                <w:rFonts w:ascii="Consolas" w:eastAsia="Consolas" w:hAnsi="Consolas" w:cs="Consolas"/>
                <w:b/>
                <w:color w:val="CE9178"/>
                <w:sz w:val="21"/>
              </w:rPr>
              <w:t>"v-86.4"</w:t>
            </w:r>
            <w:r>
              <w:rPr>
                <w:rFonts w:ascii="Consolas" w:eastAsia="Consolas" w:hAnsi="Consolas" w:cs="Consolas"/>
                <w:b/>
                <w:color w:val="CCCCCC"/>
                <w:sz w:val="21"/>
              </w:rPr>
              <w:t xml:space="preserve"> ] ], </w:t>
            </w:r>
          </w:p>
          <w:p w:rsidR="002028CF" w:rsidRDefault="002028CF">
            <w:pPr>
              <w:spacing w:after="14" w:line="256" w:lineRule="auto"/>
              <w:ind w:left="0" w:firstLine="0"/>
            </w:pPr>
            <w:r>
              <w:rPr>
                <w:rFonts w:ascii="Consolas" w:eastAsia="Consolas" w:hAnsi="Consolas" w:cs="Consolas"/>
                <w:b/>
                <w:color w:val="CCCCCC"/>
                <w:sz w:val="21"/>
              </w:rPr>
              <w:t xml:space="preserve">    [ </w:t>
            </w:r>
            <w:r>
              <w:rPr>
                <w:rFonts w:ascii="Consolas" w:eastAsia="Consolas" w:hAnsi="Consolas" w:cs="Consolas"/>
                <w:b/>
                <w:color w:val="CE9178"/>
                <w:sz w:val="21"/>
              </w:rPr>
              <w:t>"pir1:OUT"</w:t>
            </w:r>
            <w:r>
              <w:rPr>
                <w:rFonts w:ascii="Consolas" w:eastAsia="Consolas" w:hAnsi="Consolas" w:cs="Consolas"/>
                <w:b/>
                <w:color w:val="CCCCCC"/>
                <w:sz w:val="21"/>
              </w:rPr>
              <w:t xml:space="preserve">, </w:t>
            </w:r>
            <w:r>
              <w:rPr>
                <w:rFonts w:ascii="Consolas" w:eastAsia="Consolas" w:hAnsi="Consolas" w:cs="Consolas"/>
                <w:b/>
                <w:color w:val="CE9178"/>
                <w:sz w:val="21"/>
              </w:rPr>
              <w:t>"esp:D23"</w:t>
            </w:r>
            <w:r>
              <w:rPr>
                <w:rFonts w:ascii="Consolas" w:eastAsia="Consolas" w:hAnsi="Consolas" w:cs="Consolas"/>
                <w:b/>
                <w:color w:val="CCCCCC"/>
                <w:sz w:val="21"/>
              </w:rPr>
              <w:t xml:space="preserve">, </w:t>
            </w:r>
            <w:r>
              <w:rPr>
                <w:rFonts w:ascii="Consolas" w:eastAsia="Consolas" w:hAnsi="Consolas" w:cs="Consolas"/>
                <w:b/>
                <w:color w:val="CE9178"/>
                <w:sz w:val="21"/>
              </w:rPr>
              <w:t>"green"</w:t>
            </w:r>
            <w:r>
              <w:rPr>
                <w:rFonts w:ascii="Consolas" w:eastAsia="Consolas" w:hAnsi="Consolas" w:cs="Consolas"/>
                <w:b/>
                <w:color w:val="CCCCCC"/>
                <w:sz w:val="21"/>
              </w:rPr>
              <w:t xml:space="preserve">, [ </w:t>
            </w:r>
            <w:r>
              <w:rPr>
                <w:rFonts w:ascii="Consolas" w:eastAsia="Consolas" w:hAnsi="Consolas" w:cs="Consolas"/>
                <w:b/>
                <w:color w:val="CE9178"/>
                <w:sz w:val="21"/>
              </w:rPr>
              <w:t>"v38.4"</w:t>
            </w:r>
            <w:r>
              <w:rPr>
                <w:rFonts w:ascii="Consolas" w:eastAsia="Consolas" w:hAnsi="Consolas" w:cs="Consolas"/>
                <w:b/>
                <w:color w:val="CCCCCC"/>
                <w:sz w:val="21"/>
              </w:rPr>
              <w:t xml:space="preserve">, </w:t>
            </w:r>
            <w:r>
              <w:rPr>
                <w:rFonts w:ascii="Consolas" w:eastAsia="Consolas" w:hAnsi="Consolas" w:cs="Consolas"/>
                <w:b/>
                <w:color w:val="CE9178"/>
                <w:sz w:val="21"/>
              </w:rPr>
              <w:t>"h-153.74"</w:t>
            </w:r>
            <w:r>
              <w:rPr>
                <w:rFonts w:ascii="Consolas" w:eastAsia="Consolas" w:hAnsi="Consolas" w:cs="Consolas"/>
                <w:b/>
                <w:color w:val="CCCCCC"/>
                <w:sz w:val="21"/>
              </w:rPr>
              <w:t xml:space="preserve"> ] ], </w:t>
            </w:r>
          </w:p>
          <w:p w:rsidR="002028CF" w:rsidRDefault="002028CF">
            <w:pPr>
              <w:spacing w:after="19" w:line="256" w:lineRule="auto"/>
              <w:ind w:left="0" w:firstLine="0"/>
            </w:pPr>
            <w:r>
              <w:rPr>
                <w:rFonts w:ascii="Consolas" w:eastAsia="Consolas" w:hAnsi="Consolas" w:cs="Consolas"/>
                <w:b/>
                <w:color w:val="CCCCCC"/>
                <w:sz w:val="21"/>
              </w:rPr>
              <w:t xml:space="preserve">    [ </w:t>
            </w:r>
            <w:r>
              <w:rPr>
                <w:rFonts w:ascii="Consolas" w:eastAsia="Consolas" w:hAnsi="Consolas" w:cs="Consolas"/>
                <w:b/>
                <w:color w:val="CE9178"/>
                <w:sz w:val="21"/>
              </w:rPr>
              <w:t>"pir1:GND"</w:t>
            </w:r>
            <w:r>
              <w:rPr>
                <w:rFonts w:ascii="Consolas" w:eastAsia="Consolas" w:hAnsi="Consolas" w:cs="Consolas"/>
                <w:b/>
                <w:color w:val="CCCCCC"/>
                <w:sz w:val="21"/>
              </w:rPr>
              <w:t xml:space="preserve">, </w:t>
            </w:r>
            <w:r>
              <w:rPr>
                <w:rFonts w:ascii="Consolas" w:eastAsia="Consolas" w:hAnsi="Consolas" w:cs="Consolas"/>
                <w:b/>
                <w:color w:val="CE9178"/>
                <w:sz w:val="21"/>
              </w:rPr>
              <w:t>"esp:GND.1"</w:t>
            </w:r>
            <w:r>
              <w:rPr>
                <w:rFonts w:ascii="Consolas" w:eastAsia="Consolas" w:hAnsi="Consolas" w:cs="Consolas"/>
                <w:b/>
                <w:color w:val="CCCCCC"/>
                <w:sz w:val="21"/>
              </w:rPr>
              <w:t xml:space="preserve">, </w:t>
            </w:r>
            <w:r>
              <w:rPr>
                <w:rFonts w:ascii="Consolas" w:eastAsia="Consolas" w:hAnsi="Consolas" w:cs="Consolas"/>
                <w:b/>
                <w:color w:val="CE9178"/>
                <w:sz w:val="21"/>
              </w:rPr>
              <w:t>"black"</w:t>
            </w:r>
            <w:r>
              <w:rPr>
                <w:rFonts w:ascii="Consolas" w:eastAsia="Consolas" w:hAnsi="Consolas" w:cs="Consolas"/>
                <w:b/>
                <w:color w:val="CCCCCC"/>
                <w:sz w:val="21"/>
              </w:rPr>
              <w:t xml:space="preserve">, [ </w:t>
            </w:r>
            <w:r>
              <w:rPr>
                <w:rFonts w:ascii="Consolas" w:eastAsia="Consolas" w:hAnsi="Consolas" w:cs="Consolas"/>
                <w:b/>
                <w:color w:val="CE9178"/>
                <w:sz w:val="21"/>
              </w:rPr>
              <w:t>"v0"</w:t>
            </w:r>
            <w:r>
              <w:rPr>
                <w:rFonts w:ascii="Consolas" w:eastAsia="Consolas" w:hAnsi="Consolas" w:cs="Consolas"/>
                <w:b/>
                <w:color w:val="CCCCCC"/>
                <w:sz w:val="21"/>
              </w:rPr>
              <w:t xml:space="preserve"> ] ], </w:t>
            </w:r>
          </w:p>
          <w:p w:rsidR="002028CF" w:rsidRDefault="002028CF">
            <w:pPr>
              <w:spacing w:after="14" w:line="256" w:lineRule="auto"/>
              <w:ind w:left="0" w:firstLine="0"/>
            </w:pPr>
            <w:r>
              <w:rPr>
                <w:rFonts w:ascii="Consolas" w:eastAsia="Consolas" w:hAnsi="Consolas" w:cs="Consolas"/>
                <w:b/>
                <w:color w:val="CCCCCC"/>
                <w:sz w:val="21"/>
              </w:rPr>
              <w:t xml:space="preserve">    [ </w:t>
            </w:r>
            <w:r>
              <w:rPr>
                <w:rFonts w:ascii="Consolas" w:eastAsia="Consolas" w:hAnsi="Consolas" w:cs="Consolas"/>
                <w:b/>
                <w:color w:val="CE9178"/>
                <w:sz w:val="21"/>
              </w:rPr>
              <w:t>"sw1:1"</w:t>
            </w:r>
            <w:r>
              <w:rPr>
                <w:rFonts w:ascii="Consolas" w:eastAsia="Consolas" w:hAnsi="Consolas" w:cs="Consolas"/>
                <w:b/>
                <w:color w:val="CCCCCC"/>
                <w:sz w:val="21"/>
              </w:rPr>
              <w:t xml:space="preserve">, </w:t>
            </w:r>
            <w:r>
              <w:rPr>
                <w:rFonts w:ascii="Consolas" w:eastAsia="Consolas" w:hAnsi="Consolas" w:cs="Consolas"/>
                <w:b/>
                <w:color w:val="CE9178"/>
                <w:sz w:val="21"/>
              </w:rPr>
              <w:t>"esp:GND.1"</w:t>
            </w:r>
            <w:r>
              <w:rPr>
                <w:rFonts w:ascii="Consolas" w:eastAsia="Consolas" w:hAnsi="Consolas" w:cs="Consolas"/>
                <w:b/>
                <w:color w:val="CCCCCC"/>
                <w:sz w:val="21"/>
              </w:rPr>
              <w:t xml:space="preserve">, </w:t>
            </w:r>
            <w:r>
              <w:rPr>
                <w:rFonts w:ascii="Consolas" w:eastAsia="Consolas" w:hAnsi="Consolas" w:cs="Consolas"/>
                <w:b/>
                <w:color w:val="CE9178"/>
                <w:sz w:val="21"/>
              </w:rPr>
              <w:t>"green"</w:t>
            </w:r>
            <w:r>
              <w:rPr>
                <w:rFonts w:ascii="Consolas" w:eastAsia="Consolas" w:hAnsi="Consolas" w:cs="Consolas"/>
                <w:b/>
                <w:color w:val="CCCCCC"/>
                <w:sz w:val="21"/>
              </w:rPr>
              <w:t xml:space="preserve">, [ </w:t>
            </w:r>
            <w:r>
              <w:rPr>
                <w:rFonts w:ascii="Consolas" w:eastAsia="Consolas" w:hAnsi="Consolas" w:cs="Consolas"/>
                <w:b/>
                <w:color w:val="CE9178"/>
                <w:sz w:val="21"/>
              </w:rPr>
              <w:t>"v0"</w:t>
            </w:r>
            <w:r>
              <w:rPr>
                <w:rFonts w:ascii="Consolas" w:eastAsia="Consolas" w:hAnsi="Consolas" w:cs="Consolas"/>
                <w:b/>
                <w:color w:val="CCCCCC"/>
                <w:sz w:val="21"/>
              </w:rPr>
              <w:t xml:space="preserve"> ] ], </w:t>
            </w:r>
          </w:p>
          <w:p w:rsidR="002028CF" w:rsidRDefault="002028CF">
            <w:pPr>
              <w:spacing w:after="4" w:line="271" w:lineRule="auto"/>
              <w:ind w:left="0" w:right="3849" w:firstLine="0"/>
            </w:pPr>
            <w:r>
              <w:rPr>
                <w:rFonts w:ascii="Consolas" w:eastAsia="Consolas" w:hAnsi="Consolas" w:cs="Consolas"/>
                <w:b/>
                <w:color w:val="CCCCCC"/>
                <w:sz w:val="21"/>
              </w:rPr>
              <w:t xml:space="preserve">    [ </w:t>
            </w:r>
            <w:r>
              <w:rPr>
                <w:rFonts w:ascii="Consolas" w:eastAsia="Consolas" w:hAnsi="Consolas" w:cs="Consolas"/>
                <w:b/>
                <w:color w:val="CE9178"/>
                <w:sz w:val="21"/>
              </w:rPr>
              <w:t>"sw1:2"</w:t>
            </w:r>
            <w:r>
              <w:rPr>
                <w:rFonts w:ascii="Consolas" w:eastAsia="Consolas" w:hAnsi="Consolas" w:cs="Consolas"/>
                <w:b/>
                <w:color w:val="CCCCCC"/>
                <w:sz w:val="21"/>
              </w:rPr>
              <w:t xml:space="preserve">, </w:t>
            </w:r>
            <w:r>
              <w:rPr>
                <w:rFonts w:ascii="Consolas" w:eastAsia="Consolas" w:hAnsi="Consolas" w:cs="Consolas"/>
                <w:b/>
                <w:color w:val="CE9178"/>
                <w:sz w:val="21"/>
              </w:rPr>
              <w:t>"esp:D4"</w:t>
            </w:r>
            <w:r>
              <w:rPr>
                <w:rFonts w:ascii="Consolas" w:eastAsia="Consolas" w:hAnsi="Consolas" w:cs="Consolas"/>
                <w:b/>
                <w:color w:val="CCCCCC"/>
                <w:sz w:val="21"/>
              </w:rPr>
              <w:t xml:space="preserve">, </w:t>
            </w:r>
            <w:r>
              <w:rPr>
                <w:rFonts w:ascii="Consolas" w:eastAsia="Consolas" w:hAnsi="Consolas" w:cs="Consolas"/>
                <w:b/>
                <w:color w:val="CE9178"/>
                <w:sz w:val="21"/>
              </w:rPr>
              <w:t>"green"</w:t>
            </w:r>
            <w:r>
              <w:rPr>
                <w:rFonts w:ascii="Consolas" w:eastAsia="Consolas" w:hAnsi="Consolas" w:cs="Consolas"/>
                <w:b/>
                <w:color w:val="CCCCCC"/>
                <w:sz w:val="21"/>
              </w:rPr>
              <w:t xml:space="preserve">, [ </w:t>
            </w:r>
            <w:r>
              <w:rPr>
                <w:rFonts w:ascii="Consolas" w:eastAsia="Consolas" w:hAnsi="Consolas" w:cs="Consolas"/>
                <w:b/>
                <w:color w:val="CE9178"/>
                <w:sz w:val="21"/>
              </w:rPr>
              <w:t>"v0"</w:t>
            </w:r>
            <w:r>
              <w:rPr>
                <w:rFonts w:ascii="Consolas" w:eastAsia="Consolas" w:hAnsi="Consolas" w:cs="Consolas"/>
                <w:b/>
                <w:color w:val="CCCCCC"/>
                <w:sz w:val="21"/>
              </w:rPr>
              <w:t xml:space="preserve"> ] ]   ], </w:t>
            </w:r>
          </w:p>
          <w:p w:rsidR="002028CF" w:rsidRDefault="002028CF">
            <w:pPr>
              <w:spacing w:after="14" w:line="256" w:lineRule="auto"/>
              <w:ind w:left="0" w:firstLine="0"/>
            </w:pPr>
            <w:r>
              <w:rPr>
                <w:rFonts w:ascii="Consolas" w:eastAsia="Consolas" w:hAnsi="Consolas" w:cs="Consolas"/>
                <w:b/>
                <w:color w:val="CCCCCC"/>
                <w:sz w:val="21"/>
              </w:rPr>
              <w:t xml:space="preserve">  </w:t>
            </w:r>
            <w:r>
              <w:rPr>
                <w:rFonts w:ascii="Consolas" w:eastAsia="Consolas" w:hAnsi="Consolas" w:cs="Consolas"/>
                <w:b/>
                <w:color w:val="9CDCFE"/>
                <w:sz w:val="21"/>
              </w:rPr>
              <w:t>"dependencies"</w:t>
            </w:r>
            <w:r>
              <w:rPr>
                <w:rFonts w:ascii="Consolas" w:eastAsia="Consolas" w:hAnsi="Consolas" w:cs="Consolas"/>
                <w:b/>
                <w:color w:val="CCCCCC"/>
                <w:sz w:val="21"/>
              </w:rPr>
              <w:t xml:space="preserve">: {} </w:t>
            </w:r>
          </w:p>
          <w:p w:rsidR="002028CF" w:rsidRDefault="002028CF">
            <w:pPr>
              <w:spacing w:after="0" w:line="256" w:lineRule="auto"/>
              <w:ind w:left="0" w:firstLine="0"/>
            </w:pPr>
            <w:r>
              <w:rPr>
                <w:rFonts w:ascii="Consolas" w:eastAsia="Consolas" w:hAnsi="Consolas" w:cs="Consolas"/>
                <w:b/>
                <w:color w:val="CCCCCC"/>
                <w:sz w:val="21"/>
              </w:rPr>
              <w:t xml:space="preserve">} </w:t>
            </w:r>
          </w:p>
        </w:tc>
      </w:tr>
    </w:tbl>
    <w:p w:rsidR="002028CF" w:rsidRDefault="002028CF" w:rsidP="002028CF">
      <w:pPr>
        <w:spacing w:after="0" w:line="256" w:lineRule="auto"/>
        <w:ind w:left="0" w:firstLine="0"/>
        <w:rPr>
          <w:b/>
          <w:sz w:val="56"/>
        </w:rPr>
      </w:pPr>
      <w:r>
        <w:t xml:space="preserve"> </w:t>
      </w:r>
    </w:p>
    <w:p w:rsidR="002028CF" w:rsidRDefault="002028CF" w:rsidP="002028CF">
      <w:pPr>
        <w:spacing w:after="0" w:line="256" w:lineRule="auto"/>
        <w:ind w:left="0" w:firstLine="0"/>
      </w:pPr>
      <w:r>
        <w:t xml:space="preserve"> </w:t>
      </w:r>
    </w:p>
    <w:p w:rsidR="002028CF" w:rsidRDefault="002028CF" w:rsidP="002028CF">
      <w:pPr>
        <w:ind w:left="-5" w:right="161"/>
      </w:pPr>
      <w:r>
        <w:t xml:space="preserve">Stimulation: </w:t>
      </w:r>
    </w:p>
    <w:p w:rsidR="002028CF" w:rsidRDefault="002028CF" w:rsidP="002028CF">
      <w:pPr>
        <w:spacing w:after="0" w:line="256" w:lineRule="auto"/>
        <w:ind w:left="0" w:firstLine="0"/>
      </w:pPr>
      <w:r>
        <w:t xml:space="preserve"> </w:t>
      </w:r>
    </w:p>
    <w:p w:rsidR="002028CF" w:rsidRDefault="002028CF" w:rsidP="002028CF">
      <w:pPr>
        <w:spacing w:after="0" w:line="256" w:lineRule="auto"/>
        <w:ind w:left="0" w:firstLine="0"/>
        <w:jc w:val="right"/>
      </w:pPr>
      <w:r>
        <w:rPr>
          <w:noProof/>
        </w:rPr>
        <w:lastRenderedPageBreak/>
        <w:drawing>
          <wp:inline distT="0" distB="0" distL="0" distR="0">
            <wp:extent cx="5950585" cy="3343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0585" cy="3343910"/>
                    </a:xfrm>
                    <a:prstGeom prst="rect">
                      <a:avLst/>
                    </a:prstGeom>
                    <a:noFill/>
                    <a:ln>
                      <a:noFill/>
                    </a:ln>
                  </pic:spPr>
                </pic:pic>
              </a:graphicData>
            </a:graphic>
          </wp:inline>
        </w:drawing>
      </w:r>
      <w:r>
        <w:t xml:space="preserve"> </w:t>
      </w:r>
    </w:p>
    <w:p w:rsidR="00265D5F" w:rsidRPr="00CE1E3D" w:rsidRDefault="00265D5F" w:rsidP="006D79A8">
      <w:pPr>
        <w:pStyle w:val="BodyText"/>
      </w:pPr>
      <w:bookmarkStart w:id="0" w:name="_GoBack"/>
      <w:bookmarkEnd w:id="0"/>
    </w:p>
    <w:sectPr w:rsidR="00265D5F" w:rsidRPr="00CE1E3D" w:rsidSect="003D1B71">
      <w:headerReference w:type="default" r:id="rId18"/>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5F54" w:rsidRDefault="00915F54" w:rsidP="00590471">
      <w:r>
        <w:separator/>
      </w:r>
    </w:p>
  </w:endnote>
  <w:endnote w:type="continuationSeparator" w:id="0">
    <w:p w:rsidR="00915F54" w:rsidRDefault="00915F54"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5F54" w:rsidRDefault="00915F54" w:rsidP="00590471">
      <w:r>
        <w:separator/>
      </w:r>
    </w:p>
  </w:footnote>
  <w:footnote w:type="continuationSeparator" w:id="0">
    <w:p w:rsidR="00915F54" w:rsidRDefault="00915F54" w:rsidP="0059047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xmlns:arto="http://schemas.microsoft.com/office/word/2006/arto"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688A6427"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31A6A"/>
    <w:multiLevelType w:val="hybridMultilevel"/>
    <w:tmpl w:val="292AB16A"/>
    <w:lvl w:ilvl="0" w:tplc="C0F61086">
      <w:start w:val="14"/>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84C3738">
      <w:start w:val="1"/>
      <w:numFmt w:val="bullet"/>
      <w:lvlText w:val="•"/>
      <w:lvlJc w:val="left"/>
      <w:pPr>
        <w:ind w:left="142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2" w:tplc="DB06321C">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AE50ACB4">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1E4806F2">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D4600A56">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DDF6CDBE">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95C88E46">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A0B244EE">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4" w15:restartNumberingAfterBreak="0">
    <w:nsid w:val="64FB3634"/>
    <w:multiLevelType w:val="hybridMultilevel"/>
    <w:tmpl w:val="64E88248"/>
    <w:lvl w:ilvl="0" w:tplc="7ED8BCFE">
      <w:start w:val="1"/>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6486162">
      <w:start w:val="1"/>
      <w:numFmt w:val="bullet"/>
      <w:lvlText w:val="•"/>
      <w:lvlJc w:val="left"/>
      <w:pPr>
        <w:ind w:left="142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2" w:tplc="6D360EE0">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E5AEFBC0">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96B4223C">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E3F0FAEA">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AB12670A">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695A05DC">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3E526386">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num w:numId="1">
    <w:abstractNumId w:val="1"/>
  </w:num>
  <w:num w:numId="2">
    <w:abstractNumId w:val="2"/>
  </w:num>
  <w:num w:numId="3">
    <w:abstractNumId w:val="0"/>
  </w:num>
  <w:num w:numId="4">
    <w:abstractNumId w:val="4"/>
    <w:lvlOverride w:ilvl="0">
      <w:startOverride w:val="1"/>
    </w:lvlOverride>
    <w:lvlOverride w:ilvl="1"/>
    <w:lvlOverride w:ilvl="2"/>
    <w:lvlOverride w:ilvl="3"/>
    <w:lvlOverride w:ilvl="4"/>
    <w:lvlOverride w:ilvl="5"/>
    <w:lvlOverride w:ilvl="6"/>
    <w:lvlOverride w:ilvl="7"/>
    <w:lvlOverride w:ilvl="8"/>
  </w:num>
  <w:num w:numId="5">
    <w:abstractNumId w:val="3"/>
    <w:lvlOverride w:ilvl="0">
      <w:startOverride w:val="14"/>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removePersonalInformation/>
  <w:removeDateAndTime/>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D5F"/>
    <w:rsid w:val="00060042"/>
    <w:rsid w:val="0008685D"/>
    <w:rsid w:val="00090860"/>
    <w:rsid w:val="00112FD7"/>
    <w:rsid w:val="00150ABD"/>
    <w:rsid w:val="001946FC"/>
    <w:rsid w:val="002028CF"/>
    <w:rsid w:val="00222466"/>
    <w:rsid w:val="0024753C"/>
    <w:rsid w:val="00265D5F"/>
    <w:rsid w:val="00276026"/>
    <w:rsid w:val="002B4549"/>
    <w:rsid w:val="00310F17"/>
    <w:rsid w:val="00322A46"/>
    <w:rsid w:val="003326CB"/>
    <w:rsid w:val="00353B60"/>
    <w:rsid w:val="00376291"/>
    <w:rsid w:val="00380FD1"/>
    <w:rsid w:val="00383D02"/>
    <w:rsid w:val="00385DE7"/>
    <w:rsid w:val="003D1B71"/>
    <w:rsid w:val="004E158A"/>
    <w:rsid w:val="00565C77"/>
    <w:rsid w:val="0056708E"/>
    <w:rsid w:val="005801E5"/>
    <w:rsid w:val="00590471"/>
    <w:rsid w:val="005D01FA"/>
    <w:rsid w:val="00653E17"/>
    <w:rsid w:val="006A08E8"/>
    <w:rsid w:val="006D79A8"/>
    <w:rsid w:val="0072353B"/>
    <w:rsid w:val="007575B6"/>
    <w:rsid w:val="007B3C81"/>
    <w:rsid w:val="007D67CA"/>
    <w:rsid w:val="007E668F"/>
    <w:rsid w:val="007F5B63"/>
    <w:rsid w:val="00803A0A"/>
    <w:rsid w:val="00846CB9"/>
    <w:rsid w:val="008566AA"/>
    <w:rsid w:val="008A1E6E"/>
    <w:rsid w:val="008C024F"/>
    <w:rsid w:val="008C2CFC"/>
    <w:rsid w:val="00912DC8"/>
    <w:rsid w:val="00915F54"/>
    <w:rsid w:val="009475DC"/>
    <w:rsid w:val="00967B93"/>
    <w:rsid w:val="009D090F"/>
    <w:rsid w:val="00A31464"/>
    <w:rsid w:val="00A31B16"/>
    <w:rsid w:val="00A33613"/>
    <w:rsid w:val="00A47A8D"/>
    <w:rsid w:val="00AC6C7E"/>
    <w:rsid w:val="00B4158A"/>
    <w:rsid w:val="00B6466C"/>
    <w:rsid w:val="00BB1B5D"/>
    <w:rsid w:val="00BC22C7"/>
    <w:rsid w:val="00BD195A"/>
    <w:rsid w:val="00C07240"/>
    <w:rsid w:val="00C14078"/>
    <w:rsid w:val="00CE1E3D"/>
    <w:rsid w:val="00D053FA"/>
    <w:rsid w:val="00DC3F0A"/>
    <w:rsid w:val="00E26AED"/>
    <w:rsid w:val="00E73AB8"/>
    <w:rsid w:val="00E90A60"/>
    <w:rsid w:val="00ED47F7"/>
    <w:rsid w:val="00EE7E09"/>
    <w:rsid w:val="00F0223C"/>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65D5F"/>
    <w:pPr>
      <w:spacing w:after="154" w:line="264" w:lineRule="auto"/>
      <w:ind w:left="10" w:hanging="10"/>
    </w:pPr>
    <w:rPr>
      <w:rFonts w:ascii="Calibri" w:eastAsia="Calibri" w:hAnsi="Calibri" w:cs="Calibri"/>
      <w:color w:val="000000"/>
    </w:r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b/>
    </w:rPr>
  </w:style>
  <w:style w:type="character" w:styleId="Hyperlink">
    <w:name w:val="Hyperlink"/>
    <w:basedOn w:val="DefaultParagraphFont"/>
    <w:uiPriority w:val="99"/>
    <w:semiHidden/>
    <w:unhideWhenUsed/>
    <w:rsid w:val="00265D5F"/>
    <w:rPr>
      <w:color w:val="0000FF"/>
      <w:u w:val="single"/>
    </w:rPr>
  </w:style>
  <w:style w:type="table" w:customStyle="1" w:styleId="TableGrid0">
    <w:name w:val="TableGrid"/>
    <w:rsid w:val="002028CF"/>
    <w:rPr>
      <w:rFonts w:eastAsiaTheme="minorEastAsia" w:cstheme="minorBidi"/>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064821">
      <w:bodyDiv w:val="1"/>
      <w:marLeft w:val="0"/>
      <w:marRight w:val="0"/>
      <w:marTop w:val="0"/>
      <w:marBottom w:val="0"/>
      <w:divBdr>
        <w:top w:val="none" w:sz="0" w:space="0" w:color="auto"/>
        <w:left w:val="none" w:sz="0" w:space="0" w:color="auto"/>
        <w:bottom w:val="none" w:sz="0" w:space="0" w:color="auto"/>
        <w:right w:val="none" w:sz="0" w:space="0" w:color="auto"/>
      </w:divBdr>
    </w:div>
    <w:div w:id="1346516257">
      <w:bodyDiv w:val="1"/>
      <w:marLeft w:val="0"/>
      <w:marRight w:val="0"/>
      <w:marTop w:val="0"/>
      <w:marBottom w:val="0"/>
      <w:divBdr>
        <w:top w:val="none" w:sz="0" w:space="0" w:color="auto"/>
        <w:left w:val="none" w:sz="0" w:space="0" w:color="auto"/>
        <w:bottom w:val="none" w:sz="0" w:space="0" w:color="auto"/>
        <w:right w:val="none" w:sz="0" w:space="0" w:color="auto"/>
      </w:divBdr>
    </w:div>
    <w:div w:id="1394085202">
      <w:bodyDiv w:val="1"/>
      <w:marLeft w:val="0"/>
      <w:marRight w:val="0"/>
      <w:marTop w:val="0"/>
      <w:marBottom w:val="0"/>
      <w:divBdr>
        <w:top w:val="none" w:sz="0" w:space="0" w:color="auto"/>
        <w:left w:val="none" w:sz="0" w:space="0" w:color="auto"/>
        <w:bottom w:val="none" w:sz="0" w:space="0" w:color="auto"/>
        <w:right w:val="none" w:sz="0" w:space="0" w:color="auto"/>
      </w:divBdr>
    </w:div>
    <w:div w:id="21325556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okwi.com/projects/378938059483297793" TargetMode="External"/><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wokwi.com/projects/378938059483297793" TargetMode="External"/><Relationship Id="rId17"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hyperlink" Target="http://wokwi.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okwi.com/projects/378938059483297793" TargetMode="External"/><Relationship Id="rId5" Type="http://schemas.openxmlformats.org/officeDocument/2006/relationships/styles" Target="styles.xml"/><Relationship Id="rId15" Type="http://schemas.openxmlformats.org/officeDocument/2006/relationships/hyperlink" Target="http://wokwi.com/" TargetMode="External"/><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okwi.com/projects/37893805948329779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AppData\Roaming\Microsoft\Templates\Bubbles%20resume.dotx" TargetMode="External"/></Relationship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2.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Bubbles resume</Template>
  <TotalTime>0</TotalTime>
  <Pages>14</Pages>
  <Words>2316</Words>
  <Characters>13205</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2023-10-27T10:13:00Z</dcterms:created>
  <dcterms:modified xsi:type="dcterms:W3CDTF">2023-10-27T10:19:00Z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